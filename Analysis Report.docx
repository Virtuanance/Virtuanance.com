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BD1D5C" w14:textId="0F5D840A" w:rsidR="000941D5" w:rsidRDefault="008B1C59" w:rsidP="007E7418">
      <w:pPr>
        <w:pStyle w:val="AralkYok"/>
      </w:pPr>
      <w:r>
        <w:drawing>
          <wp:anchor distT="0" distB="0" distL="114300" distR="114300" simplePos="0" relativeHeight="251660288" behindDoc="1" locked="0" layoutInCell="1" allowOverlap="1" wp14:anchorId="7668362A" wp14:editId="225D7FC0">
            <wp:simplePos x="0" y="0"/>
            <wp:positionH relativeFrom="column">
              <wp:posOffset>0</wp:posOffset>
            </wp:positionH>
            <wp:positionV relativeFrom="paragraph">
              <wp:posOffset>0</wp:posOffset>
            </wp:positionV>
            <wp:extent cx="1308735" cy="1308735"/>
            <wp:effectExtent l="0" t="0" r="0" b="0"/>
            <wp:wrapTight wrapText="bothSides">
              <wp:wrapPolygon edited="0">
                <wp:start x="8175" y="2201"/>
                <wp:lineTo x="5974" y="3773"/>
                <wp:lineTo x="2515" y="6917"/>
                <wp:lineTo x="2515" y="13834"/>
                <wp:lineTo x="5659" y="17921"/>
                <wp:lineTo x="9118" y="19493"/>
                <wp:lineTo x="12262" y="19493"/>
                <wp:lineTo x="15721" y="17921"/>
                <wp:lineTo x="19493" y="12891"/>
                <wp:lineTo x="19179" y="7231"/>
                <wp:lineTo x="15406" y="3773"/>
                <wp:lineTo x="13205" y="2201"/>
                <wp:lineTo x="8175" y="2201"/>
              </wp:wrapPolygon>
            </wp:wrapTight>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stretch>
                      <a:fillRect/>
                    </a:stretch>
                  </pic:blipFill>
                  <pic:spPr bwMode="auto">
                    <a:xfrm>
                      <a:off x="0" y="0"/>
                      <a:ext cx="1308735" cy="1308735"/>
                    </a:xfrm>
                    <a:prstGeom prst="rect">
                      <a:avLst/>
                    </a:prstGeom>
                    <a:noFill/>
                    <a:ln>
                      <a:noFill/>
                    </a:ln>
                  </pic:spPr>
                </pic:pic>
              </a:graphicData>
            </a:graphic>
            <wp14:sizeRelH relativeFrom="page">
              <wp14:pctWidth>0</wp14:pctWidth>
            </wp14:sizeRelH>
            <wp14:sizeRelV relativeFrom="page">
              <wp14:pctHeight>0</wp14:pctHeight>
            </wp14:sizeRelV>
          </wp:anchor>
        </w:drawing>
      </w:r>
    </w:p>
    <w:bookmarkStart w:id="0" w:name="xgraphic"/>
    <w:p w14:paraId="2D1C52ED" w14:textId="2939C699" w:rsidR="0025087F" w:rsidRDefault="00405546" w:rsidP="0025087F">
      <w:pPr>
        <w:pStyle w:val="CompanyName"/>
      </w:pPr>
      <w:r>
        <w:rPr>
          <w:noProof/>
        </w:rPr>
        <mc:AlternateContent>
          <mc:Choice Requires="wps">
            <w:drawing>
              <wp:anchor distT="0" distB="0" distL="114300" distR="114300" simplePos="0" relativeHeight="251659264" behindDoc="0" locked="0" layoutInCell="1" allowOverlap="1" wp14:anchorId="7A5CEF74" wp14:editId="2B578ACE">
                <wp:simplePos x="0" y="0"/>
                <wp:positionH relativeFrom="page">
                  <wp:posOffset>2450465</wp:posOffset>
                </wp:positionH>
                <wp:positionV relativeFrom="page">
                  <wp:posOffset>1371600</wp:posOffset>
                </wp:positionV>
                <wp:extent cx="2222500" cy="370840"/>
                <wp:effectExtent l="0" t="0" r="0" b="1016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37084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A019F89" w14:textId="77777777" w:rsidR="0041783B" w:rsidRPr="00AE54B8" w:rsidRDefault="0041783B" w:rsidP="0025087F">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A5CEF74" id="_x0000_t202" coordsize="21600,21600" o:spt="202" path="m,l,21600r21600,l21600,xe">
                <v:stroke joinstyle="miter"/>
                <v:path gradientshapeok="t" o:connecttype="rect"/>
              </v:shapetype>
              <v:shape id="Text Box 2" o:spid="_x0000_s1026" type="#_x0000_t202" style="position:absolute;margin-left:192.95pt;margin-top:108pt;width:175pt;height:2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" filled="f" stroked="f">
                <v:textbox style="mso-fit-shape-to-text:t" inset="0">
                  <w:txbxContent>
                    <w:p w14:paraId="3A019F89" w14:textId="77777777" w:rsidR="0041783B" w:rsidRPr="00AE54B8" w:rsidRDefault="0041783B" w:rsidP="0025087F">
                      <w:pPr>
                        <w:rPr>
                          <w:spacing w:val="4"/>
                          <w:sz w:val="17"/>
                          <w:szCs w:val="17"/>
                        </w:rPr>
                      </w:pPr>
                      <w:r>
                        <w:rPr>
                          <w:spacing w:val="4"/>
                          <w:sz w:val="17"/>
                          <w:szCs w:val="17"/>
                        </w:rPr>
                        <w:t>Department of Computer Engineering</w:t>
                      </w:r>
                    </w:p>
                  </w:txbxContent>
                </v:textbox>
                <w10:wrap anchorx="page" anchory="page"/>
              </v:shape>
            </w:pict>
          </mc:Fallback>
        </mc:AlternateContent>
      </w:r>
      <w:r w:rsidR="008B1C59">
        <w:rPr>
          <w:noProof/>
        </w:rPr>
        <w:t>TED University</w:t>
      </w:r>
    </w:p>
    <w:p w14:paraId="32A6155B" w14:textId="77777777" w:rsidR="0025087F" w:rsidRDefault="0025087F" w:rsidP="0025087F">
      <w:pPr>
        <w:pStyle w:val="TitleCover"/>
      </w:pPr>
    </w:p>
    <w:p w14:paraId="288E13EF" w14:textId="77777777" w:rsidR="0025087F" w:rsidRDefault="0025087F" w:rsidP="0025087F">
      <w:pPr>
        <w:pStyle w:val="TitleCover"/>
      </w:pPr>
      <w:r>
        <w:t>Senior Design Project</w:t>
      </w:r>
    </w:p>
    <w:p w14:paraId="6D9F836D" w14:textId="5A4ABEA4" w:rsidR="0025087F" w:rsidRDefault="0025087F" w:rsidP="0025087F">
      <w:pPr>
        <w:pStyle w:val="SubtitleItalic"/>
      </w:pPr>
      <w:r>
        <w:t>Project short</w:t>
      </w:r>
      <w:r w:rsidR="008B1C59">
        <w:t xml:space="preserve"> </w:t>
      </w:r>
      <w:r>
        <w:t xml:space="preserve">name: </w:t>
      </w:r>
      <w:proofErr w:type="spellStart"/>
      <w:r w:rsidR="008B1C59">
        <w:t>Virtuanance</w:t>
      </w:r>
      <w:proofErr w:type="spellEnd"/>
    </w:p>
    <w:p w14:paraId="1B81D101" w14:textId="77777777" w:rsidR="0025087F" w:rsidRDefault="0025087F" w:rsidP="0025087F">
      <w:pPr>
        <w:pStyle w:val="KonuBal"/>
      </w:pPr>
      <w:r>
        <w:t>Analysis Report</w:t>
      </w:r>
    </w:p>
    <w:p w14:paraId="5E3BD61F" w14:textId="216E03AD" w:rsidR="0025087F" w:rsidRPr="008B1C59" w:rsidRDefault="008B1C59" w:rsidP="0025087F">
      <w:pPr>
        <w:pStyle w:val="Author"/>
      </w:pPr>
      <w:proofErr w:type="spellStart"/>
      <w:r w:rsidRPr="008B1C59">
        <w:t>Cem</w:t>
      </w:r>
      <w:proofErr w:type="spellEnd"/>
      <w:r w:rsidRPr="008B1C59">
        <w:t xml:space="preserve"> TIRPANLI, Ahmet </w:t>
      </w:r>
      <w:proofErr w:type="spellStart"/>
      <w:r w:rsidRPr="008B1C59">
        <w:t>Hakan</w:t>
      </w:r>
      <w:proofErr w:type="spellEnd"/>
      <w:r w:rsidRPr="008B1C59">
        <w:t xml:space="preserve"> T</w:t>
      </w:r>
      <w:r>
        <w:t>EKİN</w:t>
      </w:r>
      <w:r w:rsidRPr="008B1C59">
        <w:t>, A</w:t>
      </w:r>
      <w:r>
        <w:t xml:space="preserve">li Can </w:t>
      </w:r>
      <w:proofErr w:type="spellStart"/>
      <w:r>
        <w:t>Keskin</w:t>
      </w:r>
      <w:proofErr w:type="spellEnd"/>
      <w:r>
        <w:t xml:space="preserve">, </w:t>
      </w:r>
      <w:proofErr w:type="spellStart"/>
      <w:r>
        <w:t>Doğukan</w:t>
      </w:r>
      <w:proofErr w:type="spellEnd"/>
      <w:r>
        <w:t xml:space="preserve"> TERZİ</w:t>
      </w:r>
    </w:p>
    <w:p w14:paraId="38925D65" w14:textId="02FF7971" w:rsidR="0025087F" w:rsidRDefault="0025087F" w:rsidP="0025087F">
      <w:pPr>
        <w:pStyle w:val="Jury"/>
      </w:pPr>
      <w:r>
        <w:t xml:space="preserve">Supervisor: </w:t>
      </w:r>
      <w:proofErr w:type="spellStart"/>
      <w:r w:rsidR="008B1C59">
        <w:t>Tolga</w:t>
      </w:r>
      <w:proofErr w:type="spellEnd"/>
      <w:r w:rsidR="008B1C59">
        <w:t xml:space="preserve"> K. </w:t>
      </w:r>
      <w:proofErr w:type="spellStart"/>
      <w:r w:rsidR="008B1C59">
        <w:t>Çapın</w:t>
      </w:r>
      <w:proofErr w:type="spellEnd"/>
    </w:p>
    <w:p w14:paraId="6215C860" w14:textId="6F4D2CB7" w:rsidR="0025087F" w:rsidRDefault="0025087F" w:rsidP="0025087F">
      <w:pPr>
        <w:pStyle w:val="Jury"/>
      </w:pPr>
      <w:r>
        <w:t xml:space="preserve">Jury Members: </w:t>
      </w:r>
      <w:proofErr w:type="spellStart"/>
      <w:r w:rsidR="008B1C59">
        <w:t>Aslı</w:t>
      </w:r>
      <w:proofErr w:type="spellEnd"/>
      <w:r w:rsidR="008B1C59">
        <w:t xml:space="preserve"> GENÇTAV, Venera ADANOVA</w:t>
      </w:r>
    </w:p>
    <w:p w14:paraId="78B4FF29" w14:textId="07558546" w:rsidR="0025087F" w:rsidRDefault="008B1C59" w:rsidP="00405546">
      <w:pPr>
        <w:spacing w:before="2160"/>
      </w:pPr>
      <w:r>
        <w:t>Due Date of the Report</w:t>
      </w:r>
      <w:r w:rsidR="00405546">
        <w:br/>
      </w:r>
      <w:r>
        <w:t>November 23, 2020</w:t>
      </w:r>
      <w:r w:rsidR="0025087F">
        <w:t xml:space="preserve"> </w:t>
      </w:r>
    </w:p>
    <w:p w14:paraId="52ADC480" w14:textId="77777777" w:rsidR="0025087F" w:rsidRPr="007B1E92" w:rsidRDefault="0025087F" w:rsidP="0025087F"/>
    <w:p w14:paraId="6F583F09" w14:textId="6DBE726B" w:rsidR="0025087F" w:rsidRDefault="0025087F" w:rsidP="0025087F">
      <w:pPr>
        <w:sectPr w:rsidR="0025087F" w:rsidSect="0025087F">
          <w:footerReference w:type="default" r:id="rId9"/>
          <w:pgSz w:w="11909" w:h="16834" w:code="9"/>
          <w:pgMar w:top="1440" w:right="1800" w:bottom="1800" w:left="1800" w:header="720" w:footer="965" w:gutter="0"/>
          <w:pgNumType w:start="1"/>
          <w:cols w:space="240"/>
          <w:titlePg/>
        </w:sectPr>
      </w:pPr>
      <w:r w:rsidRPr="00F82074">
        <w:t xml:space="preserve">This report is submitted to the </w:t>
      </w:r>
      <w:r w:rsidRPr="007B1E92">
        <w:t>Department</w:t>
      </w:r>
      <w:r w:rsidRPr="00F82074">
        <w:t xml:space="preserve"> of Computer Engineering of </w:t>
      </w:r>
      <w:r w:rsidR="008B1C59">
        <w:t xml:space="preserve">TED </w:t>
      </w:r>
      <w:r w:rsidRPr="00F82074">
        <w:t xml:space="preserve">University </w:t>
      </w:r>
      <w:r w:rsidR="006650BD">
        <w:t>of course CMPE491-Senior Project</w:t>
      </w:r>
    </w:p>
    <w:bookmarkEnd w:id="0" w:displacedByCustomXml="next"/>
    <w:sdt>
      <w:sdtPr>
        <w:rPr>
          <w:rFonts w:ascii="Verdana" w:eastAsiaTheme="minorEastAsia" w:hAnsi="Verdana" w:cstheme="minorBidi"/>
          <w:color w:val="auto"/>
          <w:sz w:val="18"/>
          <w:szCs w:val="18"/>
          <w:lang w:val="en-US" w:eastAsia="en-US"/>
        </w:rPr>
        <w:id w:val="-360209919"/>
        <w:docPartObj>
          <w:docPartGallery w:val="Table of Contents"/>
          <w:docPartUnique/>
        </w:docPartObj>
      </w:sdtPr>
      <w:sdtEndPr>
        <w:rPr>
          <w:b/>
          <w:bCs/>
        </w:rPr>
      </w:sdtEndPr>
      <w:sdtContent>
        <w:p w14:paraId="387A54FF" w14:textId="7E7A40AA" w:rsidR="0041783B" w:rsidRPr="0041783B" w:rsidRDefault="0041783B">
          <w:pPr>
            <w:pStyle w:val="TBal"/>
            <w:rPr>
              <w:b/>
              <w:bCs/>
              <w:color w:val="auto"/>
            </w:rPr>
          </w:pPr>
          <w:proofErr w:type="spellStart"/>
          <w:r w:rsidRPr="0041783B">
            <w:rPr>
              <w:b/>
              <w:bCs/>
              <w:color w:val="auto"/>
            </w:rPr>
            <w:t>Table</w:t>
          </w:r>
          <w:proofErr w:type="spellEnd"/>
          <w:r w:rsidRPr="0041783B">
            <w:rPr>
              <w:b/>
              <w:bCs/>
              <w:color w:val="auto"/>
            </w:rPr>
            <w:t xml:space="preserve"> of</w:t>
          </w:r>
          <w:r w:rsidRPr="0041783B">
            <w:rPr>
              <w:color w:val="auto"/>
            </w:rPr>
            <w:t xml:space="preserve"> </w:t>
          </w:r>
          <w:proofErr w:type="spellStart"/>
          <w:r w:rsidRPr="0041783B">
            <w:rPr>
              <w:b/>
              <w:bCs/>
              <w:color w:val="auto"/>
            </w:rPr>
            <w:t>Contents</w:t>
          </w:r>
          <w:proofErr w:type="spellEnd"/>
        </w:p>
        <w:p w14:paraId="2A7BA438" w14:textId="4B48DCEF" w:rsidR="0041783B" w:rsidRDefault="0041783B">
          <w:pPr>
            <w:pStyle w:val="T1"/>
            <w:tabs>
              <w:tab w:val="left" w:pos="357"/>
              <w:tab w:val="right" w:leader="dot" w:pos="8290"/>
            </w:tabs>
            <w:rPr>
              <w:b w:val="0"/>
              <w:noProof/>
              <w:sz w:val="22"/>
              <w:szCs w:val="22"/>
              <w:lang w:val="tr-TR" w:eastAsia="tr-TR"/>
            </w:rPr>
          </w:pPr>
          <w:r>
            <w:fldChar w:fldCharType="begin"/>
          </w:r>
          <w:r>
            <w:instrText xml:space="preserve"> TOC \o "1-3" \h \z \u </w:instrText>
          </w:r>
          <w:r>
            <w:fldChar w:fldCharType="separate"/>
          </w:r>
          <w:hyperlink w:anchor="_Toc57027628" w:history="1">
            <w:r w:rsidRPr="000C18EB">
              <w:rPr>
                <w:rStyle w:val="Kpr"/>
                <w:noProof/>
              </w:rPr>
              <w:t>1</w:t>
            </w:r>
            <w:r>
              <w:rPr>
                <w:b w:val="0"/>
                <w:noProof/>
                <w:sz w:val="22"/>
                <w:szCs w:val="22"/>
                <w:lang w:val="tr-TR" w:eastAsia="tr-TR"/>
              </w:rPr>
              <w:tab/>
            </w:r>
            <w:r w:rsidRPr="000C18EB">
              <w:rPr>
                <w:rStyle w:val="Kpr"/>
                <w:noProof/>
              </w:rPr>
              <w:t>Introduction</w:t>
            </w:r>
            <w:r>
              <w:rPr>
                <w:noProof/>
                <w:webHidden/>
              </w:rPr>
              <w:tab/>
            </w:r>
            <w:r>
              <w:rPr>
                <w:noProof/>
                <w:webHidden/>
              </w:rPr>
              <w:fldChar w:fldCharType="begin"/>
            </w:r>
            <w:r>
              <w:rPr>
                <w:noProof/>
                <w:webHidden/>
              </w:rPr>
              <w:instrText xml:space="preserve"> PAGEREF _Toc57027628 \h </w:instrText>
            </w:r>
            <w:r>
              <w:rPr>
                <w:noProof/>
                <w:webHidden/>
              </w:rPr>
            </w:r>
            <w:r>
              <w:rPr>
                <w:noProof/>
                <w:webHidden/>
              </w:rPr>
              <w:fldChar w:fldCharType="separate"/>
            </w:r>
            <w:r>
              <w:rPr>
                <w:noProof/>
                <w:webHidden/>
              </w:rPr>
              <w:t>3</w:t>
            </w:r>
            <w:r>
              <w:rPr>
                <w:noProof/>
                <w:webHidden/>
              </w:rPr>
              <w:fldChar w:fldCharType="end"/>
            </w:r>
          </w:hyperlink>
        </w:p>
        <w:p w14:paraId="6457BC87" w14:textId="3B7CE619" w:rsidR="0041783B" w:rsidRDefault="0087695D">
          <w:pPr>
            <w:pStyle w:val="T2"/>
            <w:tabs>
              <w:tab w:val="left" w:pos="720"/>
              <w:tab w:val="right" w:leader="dot" w:pos="8290"/>
            </w:tabs>
            <w:rPr>
              <w:b w:val="0"/>
              <w:noProof/>
              <w:lang w:val="tr-TR" w:eastAsia="tr-TR"/>
            </w:rPr>
          </w:pPr>
          <w:hyperlink w:anchor="_Toc57027629" w:history="1">
            <w:r w:rsidR="0041783B" w:rsidRPr="000C18EB">
              <w:rPr>
                <w:rStyle w:val="Kpr"/>
                <w:noProof/>
              </w:rPr>
              <w:t>1.1</w:t>
            </w:r>
            <w:r w:rsidR="0041783B">
              <w:rPr>
                <w:b w:val="0"/>
                <w:noProof/>
                <w:lang w:val="tr-TR" w:eastAsia="tr-TR"/>
              </w:rPr>
              <w:tab/>
            </w:r>
            <w:r w:rsidR="0041783B" w:rsidRPr="000C18EB">
              <w:rPr>
                <w:rStyle w:val="Kpr"/>
                <w:noProof/>
              </w:rPr>
              <w:t>Purpose of the System</w:t>
            </w:r>
            <w:r w:rsidR="0041783B">
              <w:rPr>
                <w:noProof/>
                <w:webHidden/>
              </w:rPr>
              <w:tab/>
            </w:r>
            <w:r w:rsidR="0041783B">
              <w:rPr>
                <w:noProof/>
                <w:webHidden/>
              </w:rPr>
              <w:fldChar w:fldCharType="begin"/>
            </w:r>
            <w:r w:rsidR="0041783B">
              <w:rPr>
                <w:noProof/>
                <w:webHidden/>
              </w:rPr>
              <w:instrText xml:space="preserve"> PAGEREF _Toc57027629 \h </w:instrText>
            </w:r>
            <w:r w:rsidR="0041783B">
              <w:rPr>
                <w:noProof/>
                <w:webHidden/>
              </w:rPr>
            </w:r>
            <w:r w:rsidR="0041783B">
              <w:rPr>
                <w:noProof/>
                <w:webHidden/>
              </w:rPr>
              <w:fldChar w:fldCharType="separate"/>
            </w:r>
            <w:r w:rsidR="0041783B">
              <w:rPr>
                <w:noProof/>
                <w:webHidden/>
              </w:rPr>
              <w:t>3</w:t>
            </w:r>
            <w:r w:rsidR="0041783B">
              <w:rPr>
                <w:noProof/>
                <w:webHidden/>
              </w:rPr>
              <w:fldChar w:fldCharType="end"/>
            </w:r>
          </w:hyperlink>
        </w:p>
        <w:p w14:paraId="14E88321" w14:textId="3C3EAF25" w:rsidR="0041783B" w:rsidRDefault="0087695D">
          <w:pPr>
            <w:pStyle w:val="T2"/>
            <w:tabs>
              <w:tab w:val="left" w:pos="720"/>
              <w:tab w:val="right" w:leader="dot" w:pos="8290"/>
            </w:tabs>
            <w:rPr>
              <w:b w:val="0"/>
              <w:noProof/>
              <w:lang w:val="tr-TR" w:eastAsia="tr-TR"/>
            </w:rPr>
          </w:pPr>
          <w:hyperlink w:anchor="_Toc57027630" w:history="1">
            <w:r w:rsidR="0041783B" w:rsidRPr="000C18EB">
              <w:rPr>
                <w:rStyle w:val="Kpr"/>
                <w:noProof/>
              </w:rPr>
              <w:t>1.2</w:t>
            </w:r>
            <w:r w:rsidR="0041783B">
              <w:rPr>
                <w:b w:val="0"/>
                <w:noProof/>
                <w:lang w:val="tr-TR" w:eastAsia="tr-TR"/>
              </w:rPr>
              <w:tab/>
            </w:r>
            <w:r w:rsidR="0041783B" w:rsidRPr="000C18EB">
              <w:rPr>
                <w:rStyle w:val="Kpr"/>
                <w:noProof/>
              </w:rPr>
              <w:t>Scope of the System</w:t>
            </w:r>
            <w:r w:rsidR="0041783B">
              <w:rPr>
                <w:noProof/>
                <w:webHidden/>
              </w:rPr>
              <w:tab/>
            </w:r>
            <w:r w:rsidR="0041783B">
              <w:rPr>
                <w:noProof/>
                <w:webHidden/>
              </w:rPr>
              <w:fldChar w:fldCharType="begin"/>
            </w:r>
            <w:r w:rsidR="0041783B">
              <w:rPr>
                <w:noProof/>
                <w:webHidden/>
              </w:rPr>
              <w:instrText xml:space="preserve"> PAGEREF _Toc57027630 \h </w:instrText>
            </w:r>
            <w:r w:rsidR="0041783B">
              <w:rPr>
                <w:noProof/>
                <w:webHidden/>
              </w:rPr>
            </w:r>
            <w:r w:rsidR="0041783B">
              <w:rPr>
                <w:noProof/>
                <w:webHidden/>
              </w:rPr>
              <w:fldChar w:fldCharType="separate"/>
            </w:r>
            <w:r w:rsidR="0041783B">
              <w:rPr>
                <w:noProof/>
                <w:webHidden/>
              </w:rPr>
              <w:t>3</w:t>
            </w:r>
            <w:r w:rsidR="0041783B">
              <w:rPr>
                <w:noProof/>
                <w:webHidden/>
              </w:rPr>
              <w:fldChar w:fldCharType="end"/>
            </w:r>
          </w:hyperlink>
        </w:p>
        <w:p w14:paraId="36FB34AC" w14:textId="61B0211F" w:rsidR="0041783B" w:rsidRDefault="0087695D">
          <w:pPr>
            <w:pStyle w:val="T2"/>
            <w:tabs>
              <w:tab w:val="left" w:pos="720"/>
              <w:tab w:val="right" w:leader="dot" w:pos="8290"/>
            </w:tabs>
            <w:rPr>
              <w:b w:val="0"/>
              <w:noProof/>
              <w:lang w:val="tr-TR" w:eastAsia="tr-TR"/>
            </w:rPr>
          </w:pPr>
          <w:hyperlink w:anchor="_Toc57027631" w:history="1">
            <w:r w:rsidR="0041783B" w:rsidRPr="000C18EB">
              <w:rPr>
                <w:rStyle w:val="Kpr"/>
                <w:noProof/>
              </w:rPr>
              <w:t>1.3</w:t>
            </w:r>
            <w:r w:rsidR="0041783B">
              <w:rPr>
                <w:b w:val="0"/>
                <w:noProof/>
                <w:lang w:val="tr-TR" w:eastAsia="tr-TR"/>
              </w:rPr>
              <w:tab/>
            </w:r>
            <w:r w:rsidR="0041783B" w:rsidRPr="000C18EB">
              <w:rPr>
                <w:rStyle w:val="Kpr"/>
                <w:noProof/>
              </w:rPr>
              <w:t>Objectives and Success Criteria</w:t>
            </w:r>
            <w:r w:rsidR="0041783B">
              <w:rPr>
                <w:noProof/>
                <w:webHidden/>
              </w:rPr>
              <w:tab/>
            </w:r>
            <w:r w:rsidR="0041783B">
              <w:rPr>
                <w:noProof/>
                <w:webHidden/>
              </w:rPr>
              <w:fldChar w:fldCharType="begin"/>
            </w:r>
            <w:r w:rsidR="0041783B">
              <w:rPr>
                <w:noProof/>
                <w:webHidden/>
              </w:rPr>
              <w:instrText xml:space="preserve"> PAGEREF _Toc57027631 \h </w:instrText>
            </w:r>
            <w:r w:rsidR="0041783B">
              <w:rPr>
                <w:noProof/>
                <w:webHidden/>
              </w:rPr>
            </w:r>
            <w:r w:rsidR="0041783B">
              <w:rPr>
                <w:noProof/>
                <w:webHidden/>
              </w:rPr>
              <w:fldChar w:fldCharType="separate"/>
            </w:r>
            <w:r w:rsidR="0041783B">
              <w:rPr>
                <w:noProof/>
                <w:webHidden/>
              </w:rPr>
              <w:t>3</w:t>
            </w:r>
            <w:r w:rsidR="0041783B">
              <w:rPr>
                <w:noProof/>
                <w:webHidden/>
              </w:rPr>
              <w:fldChar w:fldCharType="end"/>
            </w:r>
          </w:hyperlink>
        </w:p>
        <w:p w14:paraId="5E20805A" w14:textId="57EE3B8D" w:rsidR="0041783B" w:rsidRDefault="0087695D">
          <w:pPr>
            <w:pStyle w:val="T2"/>
            <w:tabs>
              <w:tab w:val="left" w:pos="720"/>
              <w:tab w:val="right" w:leader="dot" w:pos="8290"/>
            </w:tabs>
            <w:rPr>
              <w:b w:val="0"/>
              <w:noProof/>
              <w:lang w:val="tr-TR" w:eastAsia="tr-TR"/>
            </w:rPr>
          </w:pPr>
          <w:hyperlink w:anchor="_Toc57027632" w:history="1">
            <w:r w:rsidR="0041783B" w:rsidRPr="000C18EB">
              <w:rPr>
                <w:rStyle w:val="Kpr"/>
                <w:noProof/>
              </w:rPr>
              <w:t>1.4</w:t>
            </w:r>
            <w:r w:rsidR="0041783B">
              <w:rPr>
                <w:b w:val="0"/>
                <w:noProof/>
                <w:lang w:val="tr-TR" w:eastAsia="tr-TR"/>
              </w:rPr>
              <w:tab/>
            </w:r>
            <w:r w:rsidR="0041783B" w:rsidRPr="000C18EB">
              <w:rPr>
                <w:rStyle w:val="Kpr"/>
                <w:noProof/>
              </w:rPr>
              <w:t>Definitions, Acronyms and Abbreviations</w:t>
            </w:r>
            <w:r w:rsidR="0041783B">
              <w:rPr>
                <w:noProof/>
                <w:webHidden/>
              </w:rPr>
              <w:tab/>
            </w:r>
            <w:r w:rsidR="0041783B">
              <w:rPr>
                <w:noProof/>
                <w:webHidden/>
              </w:rPr>
              <w:fldChar w:fldCharType="begin"/>
            </w:r>
            <w:r w:rsidR="0041783B">
              <w:rPr>
                <w:noProof/>
                <w:webHidden/>
              </w:rPr>
              <w:instrText xml:space="preserve"> PAGEREF _Toc57027632 \h </w:instrText>
            </w:r>
            <w:r w:rsidR="0041783B">
              <w:rPr>
                <w:noProof/>
                <w:webHidden/>
              </w:rPr>
            </w:r>
            <w:r w:rsidR="0041783B">
              <w:rPr>
                <w:noProof/>
                <w:webHidden/>
              </w:rPr>
              <w:fldChar w:fldCharType="separate"/>
            </w:r>
            <w:r w:rsidR="0041783B">
              <w:rPr>
                <w:noProof/>
                <w:webHidden/>
              </w:rPr>
              <w:t>3</w:t>
            </w:r>
            <w:r w:rsidR="0041783B">
              <w:rPr>
                <w:noProof/>
                <w:webHidden/>
              </w:rPr>
              <w:fldChar w:fldCharType="end"/>
            </w:r>
          </w:hyperlink>
        </w:p>
        <w:p w14:paraId="1FE8DCAE" w14:textId="0726C57A" w:rsidR="0041783B" w:rsidRDefault="0087695D">
          <w:pPr>
            <w:pStyle w:val="T1"/>
            <w:tabs>
              <w:tab w:val="left" w:pos="357"/>
              <w:tab w:val="right" w:leader="dot" w:pos="8290"/>
            </w:tabs>
            <w:rPr>
              <w:b w:val="0"/>
              <w:noProof/>
              <w:sz w:val="22"/>
              <w:szCs w:val="22"/>
              <w:lang w:val="tr-TR" w:eastAsia="tr-TR"/>
            </w:rPr>
          </w:pPr>
          <w:hyperlink w:anchor="_Toc57027633" w:history="1">
            <w:r w:rsidR="0041783B" w:rsidRPr="000C18EB">
              <w:rPr>
                <w:rStyle w:val="Kpr"/>
                <w:noProof/>
              </w:rPr>
              <w:t>2</w:t>
            </w:r>
            <w:r w:rsidR="0041783B">
              <w:rPr>
                <w:b w:val="0"/>
                <w:noProof/>
                <w:sz w:val="22"/>
                <w:szCs w:val="22"/>
                <w:lang w:val="tr-TR" w:eastAsia="tr-TR"/>
              </w:rPr>
              <w:tab/>
            </w:r>
            <w:r w:rsidR="0041783B" w:rsidRPr="000C18EB">
              <w:rPr>
                <w:rStyle w:val="Kpr"/>
                <w:noProof/>
              </w:rPr>
              <w:t>Current System</w:t>
            </w:r>
            <w:r w:rsidR="0041783B">
              <w:rPr>
                <w:noProof/>
                <w:webHidden/>
              </w:rPr>
              <w:tab/>
            </w:r>
            <w:r w:rsidR="0041783B">
              <w:rPr>
                <w:noProof/>
                <w:webHidden/>
              </w:rPr>
              <w:fldChar w:fldCharType="begin"/>
            </w:r>
            <w:r w:rsidR="0041783B">
              <w:rPr>
                <w:noProof/>
                <w:webHidden/>
              </w:rPr>
              <w:instrText xml:space="preserve"> PAGEREF _Toc57027633 \h </w:instrText>
            </w:r>
            <w:r w:rsidR="0041783B">
              <w:rPr>
                <w:noProof/>
                <w:webHidden/>
              </w:rPr>
            </w:r>
            <w:r w:rsidR="0041783B">
              <w:rPr>
                <w:noProof/>
                <w:webHidden/>
              </w:rPr>
              <w:fldChar w:fldCharType="separate"/>
            </w:r>
            <w:r w:rsidR="0041783B">
              <w:rPr>
                <w:noProof/>
                <w:webHidden/>
              </w:rPr>
              <w:t>3</w:t>
            </w:r>
            <w:r w:rsidR="0041783B">
              <w:rPr>
                <w:noProof/>
                <w:webHidden/>
              </w:rPr>
              <w:fldChar w:fldCharType="end"/>
            </w:r>
          </w:hyperlink>
        </w:p>
        <w:p w14:paraId="4366CCD6" w14:textId="588451A7" w:rsidR="0041783B" w:rsidRDefault="0087695D">
          <w:pPr>
            <w:pStyle w:val="T1"/>
            <w:tabs>
              <w:tab w:val="left" w:pos="357"/>
              <w:tab w:val="right" w:leader="dot" w:pos="8290"/>
            </w:tabs>
            <w:rPr>
              <w:b w:val="0"/>
              <w:noProof/>
              <w:sz w:val="22"/>
              <w:szCs w:val="22"/>
              <w:lang w:val="tr-TR" w:eastAsia="tr-TR"/>
            </w:rPr>
          </w:pPr>
          <w:hyperlink w:anchor="_Toc57027634" w:history="1">
            <w:r w:rsidR="0041783B" w:rsidRPr="000C18EB">
              <w:rPr>
                <w:rStyle w:val="Kpr"/>
                <w:noProof/>
              </w:rPr>
              <w:t>3</w:t>
            </w:r>
            <w:r w:rsidR="0041783B">
              <w:rPr>
                <w:b w:val="0"/>
                <w:noProof/>
                <w:sz w:val="22"/>
                <w:szCs w:val="22"/>
                <w:lang w:val="tr-TR" w:eastAsia="tr-TR"/>
              </w:rPr>
              <w:tab/>
            </w:r>
            <w:r w:rsidR="0041783B" w:rsidRPr="000C18EB">
              <w:rPr>
                <w:rStyle w:val="Kpr"/>
                <w:noProof/>
              </w:rPr>
              <w:t>Proposed System</w:t>
            </w:r>
            <w:r w:rsidR="0041783B">
              <w:rPr>
                <w:noProof/>
                <w:webHidden/>
              </w:rPr>
              <w:tab/>
            </w:r>
            <w:r w:rsidR="0041783B">
              <w:rPr>
                <w:noProof/>
                <w:webHidden/>
              </w:rPr>
              <w:fldChar w:fldCharType="begin"/>
            </w:r>
            <w:r w:rsidR="0041783B">
              <w:rPr>
                <w:noProof/>
                <w:webHidden/>
              </w:rPr>
              <w:instrText xml:space="preserve"> PAGEREF _Toc57027634 \h </w:instrText>
            </w:r>
            <w:r w:rsidR="0041783B">
              <w:rPr>
                <w:noProof/>
                <w:webHidden/>
              </w:rPr>
            </w:r>
            <w:r w:rsidR="0041783B">
              <w:rPr>
                <w:noProof/>
                <w:webHidden/>
              </w:rPr>
              <w:fldChar w:fldCharType="separate"/>
            </w:r>
            <w:r w:rsidR="0041783B">
              <w:rPr>
                <w:noProof/>
                <w:webHidden/>
              </w:rPr>
              <w:t>4</w:t>
            </w:r>
            <w:r w:rsidR="0041783B">
              <w:rPr>
                <w:noProof/>
                <w:webHidden/>
              </w:rPr>
              <w:fldChar w:fldCharType="end"/>
            </w:r>
          </w:hyperlink>
        </w:p>
        <w:p w14:paraId="59CD0E79" w14:textId="299E3929" w:rsidR="0041783B" w:rsidRDefault="0087695D">
          <w:pPr>
            <w:pStyle w:val="T2"/>
            <w:tabs>
              <w:tab w:val="left" w:pos="720"/>
              <w:tab w:val="right" w:leader="dot" w:pos="8290"/>
            </w:tabs>
            <w:rPr>
              <w:b w:val="0"/>
              <w:noProof/>
              <w:lang w:val="tr-TR" w:eastAsia="tr-TR"/>
            </w:rPr>
          </w:pPr>
          <w:hyperlink w:anchor="_Toc57027635" w:history="1">
            <w:r w:rsidR="0041783B" w:rsidRPr="000C18EB">
              <w:rPr>
                <w:rStyle w:val="Kpr"/>
                <w:noProof/>
              </w:rPr>
              <w:t>3.1</w:t>
            </w:r>
            <w:r w:rsidR="0041783B">
              <w:rPr>
                <w:b w:val="0"/>
                <w:noProof/>
                <w:lang w:val="tr-TR" w:eastAsia="tr-TR"/>
              </w:rPr>
              <w:tab/>
            </w:r>
            <w:r w:rsidR="0041783B" w:rsidRPr="000C18EB">
              <w:rPr>
                <w:rStyle w:val="Kpr"/>
                <w:noProof/>
              </w:rPr>
              <w:t>Overview</w:t>
            </w:r>
            <w:r w:rsidR="0041783B">
              <w:rPr>
                <w:noProof/>
                <w:webHidden/>
              </w:rPr>
              <w:tab/>
            </w:r>
            <w:r w:rsidR="0041783B">
              <w:rPr>
                <w:noProof/>
                <w:webHidden/>
              </w:rPr>
              <w:fldChar w:fldCharType="begin"/>
            </w:r>
            <w:r w:rsidR="0041783B">
              <w:rPr>
                <w:noProof/>
                <w:webHidden/>
              </w:rPr>
              <w:instrText xml:space="preserve"> PAGEREF _Toc57027635 \h </w:instrText>
            </w:r>
            <w:r w:rsidR="0041783B">
              <w:rPr>
                <w:noProof/>
                <w:webHidden/>
              </w:rPr>
            </w:r>
            <w:r w:rsidR="0041783B">
              <w:rPr>
                <w:noProof/>
                <w:webHidden/>
              </w:rPr>
              <w:fldChar w:fldCharType="separate"/>
            </w:r>
            <w:r w:rsidR="0041783B">
              <w:rPr>
                <w:noProof/>
                <w:webHidden/>
              </w:rPr>
              <w:t>4</w:t>
            </w:r>
            <w:r w:rsidR="0041783B">
              <w:rPr>
                <w:noProof/>
                <w:webHidden/>
              </w:rPr>
              <w:fldChar w:fldCharType="end"/>
            </w:r>
          </w:hyperlink>
        </w:p>
        <w:p w14:paraId="2AB124E8" w14:textId="4327B172" w:rsidR="0041783B" w:rsidRDefault="0087695D">
          <w:pPr>
            <w:pStyle w:val="T2"/>
            <w:tabs>
              <w:tab w:val="left" w:pos="720"/>
              <w:tab w:val="right" w:leader="dot" w:pos="8290"/>
            </w:tabs>
            <w:rPr>
              <w:b w:val="0"/>
              <w:noProof/>
              <w:lang w:val="tr-TR" w:eastAsia="tr-TR"/>
            </w:rPr>
          </w:pPr>
          <w:hyperlink w:anchor="_Toc57027636" w:history="1">
            <w:r w:rsidR="0041783B" w:rsidRPr="000C18EB">
              <w:rPr>
                <w:rStyle w:val="Kpr"/>
                <w:noProof/>
              </w:rPr>
              <w:t>3.2</w:t>
            </w:r>
            <w:r w:rsidR="0041783B">
              <w:rPr>
                <w:b w:val="0"/>
                <w:noProof/>
                <w:lang w:val="tr-TR" w:eastAsia="tr-TR"/>
              </w:rPr>
              <w:tab/>
            </w:r>
            <w:r w:rsidR="0041783B" w:rsidRPr="000C18EB">
              <w:rPr>
                <w:rStyle w:val="Kpr"/>
                <w:noProof/>
              </w:rPr>
              <w:t>Functional Requirements</w:t>
            </w:r>
            <w:r w:rsidR="0041783B">
              <w:rPr>
                <w:noProof/>
                <w:webHidden/>
              </w:rPr>
              <w:tab/>
            </w:r>
            <w:r w:rsidR="0041783B">
              <w:rPr>
                <w:noProof/>
                <w:webHidden/>
              </w:rPr>
              <w:fldChar w:fldCharType="begin"/>
            </w:r>
            <w:r w:rsidR="0041783B">
              <w:rPr>
                <w:noProof/>
                <w:webHidden/>
              </w:rPr>
              <w:instrText xml:space="preserve"> PAGEREF _Toc57027636 \h </w:instrText>
            </w:r>
            <w:r w:rsidR="0041783B">
              <w:rPr>
                <w:noProof/>
                <w:webHidden/>
              </w:rPr>
            </w:r>
            <w:r w:rsidR="0041783B">
              <w:rPr>
                <w:noProof/>
                <w:webHidden/>
              </w:rPr>
              <w:fldChar w:fldCharType="separate"/>
            </w:r>
            <w:r w:rsidR="0041783B">
              <w:rPr>
                <w:noProof/>
                <w:webHidden/>
              </w:rPr>
              <w:t>4</w:t>
            </w:r>
            <w:r w:rsidR="0041783B">
              <w:rPr>
                <w:noProof/>
                <w:webHidden/>
              </w:rPr>
              <w:fldChar w:fldCharType="end"/>
            </w:r>
          </w:hyperlink>
        </w:p>
        <w:p w14:paraId="68E18FCD" w14:textId="33C54CC9" w:rsidR="0041783B" w:rsidRDefault="0087695D">
          <w:pPr>
            <w:pStyle w:val="T2"/>
            <w:tabs>
              <w:tab w:val="left" w:pos="720"/>
              <w:tab w:val="right" w:leader="dot" w:pos="8290"/>
            </w:tabs>
            <w:rPr>
              <w:b w:val="0"/>
              <w:noProof/>
              <w:lang w:val="tr-TR" w:eastAsia="tr-TR"/>
            </w:rPr>
          </w:pPr>
          <w:hyperlink w:anchor="_Toc57027637" w:history="1">
            <w:r w:rsidR="0041783B" w:rsidRPr="000C18EB">
              <w:rPr>
                <w:rStyle w:val="Kpr"/>
                <w:noProof/>
              </w:rPr>
              <w:t>3.3</w:t>
            </w:r>
            <w:r w:rsidR="0041783B">
              <w:rPr>
                <w:b w:val="0"/>
                <w:noProof/>
                <w:lang w:val="tr-TR" w:eastAsia="tr-TR"/>
              </w:rPr>
              <w:tab/>
            </w:r>
            <w:r w:rsidR="0041783B" w:rsidRPr="000C18EB">
              <w:rPr>
                <w:rStyle w:val="Kpr"/>
                <w:noProof/>
              </w:rPr>
              <w:t>Non-functional Requirements</w:t>
            </w:r>
            <w:r w:rsidR="0041783B">
              <w:rPr>
                <w:noProof/>
                <w:webHidden/>
              </w:rPr>
              <w:tab/>
            </w:r>
            <w:r w:rsidR="0041783B">
              <w:rPr>
                <w:noProof/>
                <w:webHidden/>
              </w:rPr>
              <w:fldChar w:fldCharType="begin"/>
            </w:r>
            <w:r w:rsidR="0041783B">
              <w:rPr>
                <w:noProof/>
                <w:webHidden/>
              </w:rPr>
              <w:instrText xml:space="preserve"> PAGEREF _Toc57027637 \h </w:instrText>
            </w:r>
            <w:r w:rsidR="0041783B">
              <w:rPr>
                <w:noProof/>
                <w:webHidden/>
              </w:rPr>
            </w:r>
            <w:r w:rsidR="0041783B">
              <w:rPr>
                <w:noProof/>
                <w:webHidden/>
              </w:rPr>
              <w:fldChar w:fldCharType="separate"/>
            </w:r>
            <w:r w:rsidR="0041783B">
              <w:rPr>
                <w:noProof/>
                <w:webHidden/>
              </w:rPr>
              <w:t>4</w:t>
            </w:r>
            <w:r w:rsidR="0041783B">
              <w:rPr>
                <w:noProof/>
                <w:webHidden/>
              </w:rPr>
              <w:fldChar w:fldCharType="end"/>
            </w:r>
          </w:hyperlink>
        </w:p>
        <w:p w14:paraId="30569C2B" w14:textId="61F40450" w:rsidR="0041783B" w:rsidRDefault="0087695D">
          <w:pPr>
            <w:pStyle w:val="T3"/>
            <w:rPr>
              <w:noProof/>
              <w:lang w:val="tr-TR" w:eastAsia="tr-TR"/>
            </w:rPr>
          </w:pPr>
          <w:hyperlink w:anchor="_Toc57027638" w:history="1">
            <w:r w:rsidR="0041783B" w:rsidRPr="000C18EB">
              <w:rPr>
                <w:rStyle w:val="Kpr"/>
                <w:noProof/>
              </w:rPr>
              <w:t>3.3.1</w:t>
            </w:r>
            <w:r w:rsidR="0041783B">
              <w:rPr>
                <w:noProof/>
                <w:lang w:val="tr-TR" w:eastAsia="tr-TR"/>
              </w:rPr>
              <w:tab/>
            </w:r>
            <w:r w:rsidR="0041783B" w:rsidRPr="000C18EB">
              <w:rPr>
                <w:rStyle w:val="Kpr"/>
                <w:noProof/>
              </w:rPr>
              <w:t>Security</w:t>
            </w:r>
            <w:r w:rsidR="0041783B">
              <w:rPr>
                <w:noProof/>
                <w:webHidden/>
              </w:rPr>
              <w:tab/>
            </w:r>
            <w:r w:rsidR="0041783B">
              <w:rPr>
                <w:noProof/>
                <w:webHidden/>
              </w:rPr>
              <w:fldChar w:fldCharType="begin"/>
            </w:r>
            <w:r w:rsidR="0041783B">
              <w:rPr>
                <w:noProof/>
                <w:webHidden/>
              </w:rPr>
              <w:instrText xml:space="preserve"> PAGEREF _Toc57027638 \h </w:instrText>
            </w:r>
            <w:r w:rsidR="0041783B">
              <w:rPr>
                <w:noProof/>
                <w:webHidden/>
              </w:rPr>
            </w:r>
            <w:r w:rsidR="0041783B">
              <w:rPr>
                <w:noProof/>
                <w:webHidden/>
              </w:rPr>
              <w:fldChar w:fldCharType="separate"/>
            </w:r>
            <w:r w:rsidR="0041783B">
              <w:rPr>
                <w:noProof/>
                <w:webHidden/>
              </w:rPr>
              <w:t>4</w:t>
            </w:r>
            <w:r w:rsidR="0041783B">
              <w:rPr>
                <w:noProof/>
                <w:webHidden/>
              </w:rPr>
              <w:fldChar w:fldCharType="end"/>
            </w:r>
          </w:hyperlink>
        </w:p>
        <w:p w14:paraId="05B1D84B" w14:textId="6322743A" w:rsidR="0041783B" w:rsidRDefault="0087695D">
          <w:pPr>
            <w:pStyle w:val="T3"/>
            <w:rPr>
              <w:noProof/>
              <w:lang w:val="tr-TR" w:eastAsia="tr-TR"/>
            </w:rPr>
          </w:pPr>
          <w:hyperlink w:anchor="_Toc57027639" w:history="1">
            <w:r w:rsidR="0041783B" w:rsidRPr="000C18EB">
              <w:rPr>
                <w:rStyle w:val="Kpr"/>
                <w:noProof/>
              </w:rPr>
              <w:t>3.3.2</w:t>
            </w:r>
            <w:r w:rsidR="0041783B">
              <w:rPr>
                <w:noProof/>
                <w:lang w:val="tr-TR" w:eastAsia="tr-TR"/>
              </w:rPr>
              <w:tab/>
            </w:r>
            <w:r w:rsidR="0041783B" w:rsidRPr="000C18EB">
              <w:rPr>
                <w:rStyle w:val="Kpr"/>
                <w:noProof/>
              </w:rPr>
              <w:t>Reliability</w:t>
            </w:r>
            <w:r w:rsidR="0041783B">
              <w:rPr>
                <w:noProof/>
                <w:webHidden/>
              </w:rPr>
              <w:tab/>
            </w:r>
            <w:r w:rsidR="0041783B">
              <w:rPr>
                <w:noProof/>
                <w:webHidden/>
              </w:rPr>
              <w:fldChar w:fldCharType="begin"/>
            </w:r>
            <w:r w:rsidR="0041783B">
              <w:rPr>
                <w:noProof/>
                <w:webHidden/>
              </w:rPr>
              <w:instrText xml:space="preserve"> PAGEREF _Toc57027639 \h </w:instrText>
            </w:r>
            <w:r w:rsidR="0041783B">
              <w:rPr>
                <w:noProof/>
                <w:webHidden/>
              </w:rPr>
            </w:r>
            <w:r w:rsidR="0041783B">
              <w:rPr>
                <w:noProof/>
                <w:webHidden/>
              </w:rPr>
              <w:fldChar w:fldCharType="separate"/>
            </w:r>
            <w:r w:rsidR="0041783B">
              <w:rPr>
                <w:noProof/>
                <w:webHidden/>
              </w:rPr>
              <w:t>5</w:t>
            </w:r>
            <w:r w:rsidR="0041783B">
              <w:rPr>
                <w:noProof/>
                <w:webHidden/>
              </w:rPr>
              <w:fldChar w:fldCharType="end"/>
            </w:r>
          </w:hyperlink>
        </w:p>
        <w:p w14:paraId="12C37157" w14:textId="4AB3F7D9" w:rsidR="0041783B" w:rsidRDefault="0087695D">
          <w:pPr>
            <w:pStyle w:val="T3"/>
            <w:rPr>
              <w:noProof/>
              <w:lang w:val="tr-TR" w:eastAsia="tr-TR"/>
            </w:rPr>
          </w:pPr>
          <w:hyperlink w:anchor="_Toc57027640" w:history="1">
            <w:r w:rsidR="0041783B" w:rsidRPr="000C18EB">
              <w:rPr>
                <w:rStyle w:val="Kpr"/>
                <w:noProof/>
              </w:rPr>
              <w:t>3.3.3</w:t>
            </w:r>
            <w:r w:rsidR="0041783B">
              <w:rPr>
                <w:noProof/>
                <w:lang w:val="tr-TR" w:eastAsia="tr-TR"/>
              </w:rPr>
              <w:tab/>
            </w:r>
            <w:r w:rsidR="0041783B" w:rsidRPr="000C18EB">
              <w:rPr>
                <w:rStyle w:val="Kpr"/>
                <w:noProof/>
              </w:rPr>
              <w:t>Performance</w:t>
            </w:r>
            <w:r w:rsidR="0041783B">
              <w:rPr>
                <w:noProof/>
                <w:webHidden/>
              </w:rPr>
              <w:tab/>
            </w:r>
            <w:r w:rsidR="0041783B">
              <w:rPr>
                <w:noProof/>
                <w:webHidden/>
              </w:rPr>
              <w:fldChar w:fldCharType="begin"/>
            </w:r>
            <w:r w:rsidR="0041783B">
              <w:rPr>
                <w:noProof/>
                <w:webHidden/>
              </w:rPr>
              <w:instrText xml:space="preserve"> PAGEREF _Toc57027640 \h </w:instrText>
            </w:r>
            <w:r w:rsidR="0041783B">
              <w:rPr>
                <w:noProof/>
                <w:webHidden/>
              </w:rPr>
            </w:r>
            <w:r w:rsidR="0041783B">
              <w:rPr>
                <w:noProof/>
                <w:webHidden/>
              </w:rPr>
              <w:fldChar w:fldCharType="separate"/>
            </w:r>
            <w:r w:rsidR="0041783B">
              <w:rPr>
                <w:noProof/>
                <w:webHidden/>
              </w:rPr>
              <w:t>5</w:t>
            </w:r>
            <w:r w:rsidR="0041783B">
              <w:rPr>
                <w:noProof/>
                <w:webHidden/>
              </w:rPr>
              <w:fldChar w:fldCharType="end"/>
            </w:r>
          </w:hyperlink>
        </w:p>
        <w:p w14:paraId="6EDFE401" w14:textId="725212D0" w:rsidR="0041783B" w:rsidRDefault="0087695D">
          <w:pPr>
            <w:pStyle w:val="T3"/>
            <w:rPr>
              <w:noProof/>
              <w:lang w:val="tr-TR" w:eastAsia="tr-TR"/>
            </w:rPr>
          </w:pPr>
          <w:hyperlink w:anchor="_Toc57027641" w:history="1">
            <w:r w:rsidR="0041783B" w:rsidRPr="000C18EB">
              <w:rPr>
                <w:rStyle w:val="Kpr"/>
                <w:noProof/>
              </w:rPr>
              <w:t>3.3.4</w:t>
            </w:r>
            <w:r w:rsidR="0041783B">
              <w:rPr>
                <w:noProof/>
                <w:lang w:val="tr-TR" w:eastAsia="tr-TR"/>
              </w:rPr>
              <w:tab/>
            </w:r>
            <w:r w:rsidR="0041783B" w:rsidRPr="000C18EB">
              <w:rPr>
                <w:rStyle w:val="Kpr"/>
                <w:noProof/>
              </w:rPr>
              <w:t>Scalability</w:t>
            </w:r>
            <w:r w:rsidR="0041783B">
              <w:rPr>
                <w:noProof/>
                <w:webHidden/>
              </w:rPr>
              <w:tab/>
            </w:r>
            <w:r w:rsidR="0041783B">
              <w:rPr>
                <w:noProof/>
                <w:webHidden/>
              </w:rPr>
              <w:fldChar w:fldCharType="begin"/>
            </w:r>
            <w:r w:rsidR="0041783B">
              <w:rPr>
                <w:noProof/>
                <w:webHidden/>
              </w:rPr>
              <w:instrText xml:space="preserve"> PAGEREF _Toc57027641 \h </w:instrText>
            </w:r>
            <w:r w:rsidR="0041783B">
              <w:rPr>
                <w:noProof/>
                <w:webHidden/>
              </w:rPr>
            </w:r>
            <w:r w:rsidR="0041783B">
              <w:rPr>
                <w:noProof/>
                <w:webHidden/>
              </w:rPr>
              <w:fldChar w:fldCharType="separate"/>
            </w:r>
            <w:r w:rsidR="0041783B">
              <w:rPr>
                <w:noProof/>
                <w:webHidden/>
              </w:rPr>
              <w:t>5</w:t>
            </w:r>
            <w:r w:rsidR="0041783B">
              <w:rPr>
                <w:noProof/>
                <w:webHidden/>
              </w:rPr>
              <w:fldChar w:fldCharType="end"/>
            </w:r>
          </w:hyperlink>
        </w:p>
        <w:p w14:paraId="1E3AEC8E" w14:textId="3BBB4C0B" w:rsidR="0041783B" w:rsidRDefault="0087695D">
          <w:pPr>
            <w:pStyle w:val="T3"/>
            <w:rPr>
              <w:noProof/>
              <w:lang w:val="tr-TR" w:eastAsia="tr-TR"/>
            </w:rPr>
          </w:pPr>
          <w:hyperlink w:anchor="_Toc57027642" w:history="1">
            <w:r w:rsidR="0041783B" w:rsidRPr="000C18EB">
              <w:rPr>
                <w:rStyle w:val="Kpr"/>
                <w:noProof/>
              </w:rPr>
              <w:t>3.3.5</w:t>
            </w:r>
            <w:r w:rsidR="0041783B">
              <w:rPr>
                <w:noProof/>
                <w:lang w:val="tr-TR" w:eastAsia="tr-TR"/>
              </w:rPr>
              <w:tab/>
            </w:r>
            <w:r w:rsidR="0041783B" w:rsidRPr="000C18EB">
              <w:rPr>
                <w:rStyle w:val="Kpr"/>
                <w:noProof/>
              </w:rPr>
              <w:t>Usability</w:t>
            </w:r>
            <w:r w:rsidR="0041783B">
              <w:rPr>
                <w:noProof/>
                <w:webHidden/>
              </w:rPr>
              <w:tab/>
            </w:r>
            <w:r w:rsidR="0041783B">
              <w:rPr>
                <w:noProof/>
                <w:webHidden/>
              </w:rPr>
              <w:fldChar w:fldCharType="begin"/>
            </w:r>
            <w:r w:rsidR="0041783B">
              <w:rPr>
                <w:noProof/>
                <w:webHidden/>
              </w:rPr>
              <w:instrText xml:space="preserve"> PAGEREF _Toc57027642 \h </w:instrText>
            </w:r>
            <w:r w:rsidR="0041783B">
              <w:rPr>
                <w:noProof/>
                <w:webHidden/>
              </w:rPr>
            </w:r>
            <w:r w:rsidR="0041783B">
              <w:rPr>
                <w:noProof/>
                <w:webHidden/>
              </w:rPr>
              <w:fldChar w:fldCharType="separate"/>
            </w:r>
            <w:r w:rsidR="0041783B">
              <w:rPr>
                <w:noProof/>
                <w:webHidden/>
              </w:rPr>
              <w:t>5</w:t>
            </w:r>
            <w:r w:rsidR="0041783B">
              <w:rPr>
                <w:noProof/>
                <w:webHidden/>
              </w:rPr>
              <w:fldChar w:fldCharType="end"/>
            </w:r>
          </w:hyperlink>
        </w:p>
        <w:p w14:paraId="5591D688" w14:textId="0F62E59E" w:rsidR="0041783B" w:rsidRDefault="0087695D">
          <w:pPr>
            <w:pStyle w:val="T2"/>
            <w:tabs>
              <w:tab w:val="left" w:pos="720"/>
              <w:tab w:val="right" w:leader="dot" w:pos="8290"/>
            </w:tabs>
            <w:rPr>
              <w:b w:val="0"/>
              <w:noProof/>
              <w:lang w:val="tr-TR" w:eastAsia="tr-TR"/>
            </w:rPr>
          </w:pPr>
          <w:hyperlink w:anchor="_Toc57027643" w:history="1">
            <w:r w:rsidR="0041783B" w:rsidRPr="000C18EB">
              <w:rPr>
                <w:rStyle w:val="Kpr"/>
                <w:noProof/>
              </w:rPr>
              <w:t>3.4</w:t>
            </w:r>
            <w:r w:rsidR="0041783B">
              <w:rPr>
                <w:b w:val="0"/>
                <w:noProof/>
                <w:lang w:val="tr-TR" w:eastAsia="tr-TR"/>
              </w:rPr>
              <w:tab/>
            </w:r>
            <w:r w:rsidR="0041783B" w:rsidRPr="000C18EB">
              <w:rPr>
                <w:rStyle w:val="Kpr"/>
                <w:noProof/>
              </w:rPr>
              <w:t>Pseudo Requirements</w:t>
            </w:r>
            <w:r w:rsidR="0041783B">
              <w:rPr>
                <w:noProof/>
                <w:webHidden/>
              </w:rPr>
              <w:tab/>
            </w:r>
            <w:r w:rsidR="0041783B">
              <w:rPr>
                <w:noProof/>
                <w:webHidden/>
              </w:rPr>
              <w:fldChar w:fldCharType="begin"/>
            </w:r>
            <w:r w:rsidR="0041783B">
              <w:rPr>
                <w:noProof/>
                <w:webHidden/>
              </w:rPr>
              <w:instrText xml:space="preserve"> PAGEREF _Toc57027643 \h </w:instrText>
            </w:r>
            <w:r w:rsidR="0041783B">
              <w:rPr>
                <w:noProof/>
                <w:webHidden/>
              </w:rPr>
            </w:r>
            <w:r w:rsidR="0041783B">
              <w:rPr>
                <w:noProof/>
                <w:webHidden/>
              </w:rPr>
              <w:fldChar w:fldCharType="separate"/>
            </w:r>
            <w:r w:rsidR="0041783B">
              <w:rPr>
                <w:noProof/>
                <w:webHidden/>
              </w:rPr>
              <w:t>5</w:t>
            </w:r>
            <w:r w:rsidR="0041783B">
              <w:rPr>
                <w:noProof/>
                <w:webHidden/>
              </w:rPr>
              <w:fldChar w:fldCharType="end"/>
            </w:r>
          </w:hyperlink>
        </w:p>
        <w:p w14:paraId="56DFFC2B" w14:textId="10C201B4" w:rsidR="0041783B" w:rsidRDefault="0087695D">
          <w:pPr>
            <w:pStyle w:val="T2"/>
            <w:tabs>
              <w:tab w:val="left" w:pos="720"/>
              <w:tab w:val="right" w:leader="dot" w:pos="8290"/>
            </w:tabs>
            <w:rPr>
              <w:b w:val="0"/>
              <w:noProof/>
              <w:lang w:val="tr-TR" w:eastAsia="tr-TR"/>
            </w:rPr>
          </w:pPr>
          <w:hyperlink w:anchor="_Toc57027644" w:history="1">
            <w:r w:rsidR="0041783B" w:rsidRPr="000C18EB">
              <w:rPr>
                <w:rStyle w:val="Kpr"/>
                <w:noProof/>
              </w:rPr>
              <w:t>3.5</w:t>
            </w:r>
            <w:r w:rsidR="0041783B">
              <w:rPr>
                <w:b w:val="0"/>
                <w:noProof/>
                <w:lang w:val="tr-TR" w:eastAsia="tr-TR"/>
              </w:rPr>
              <w:tab/>
            </w:r>
            <w:r w:rsidR="0041783B" w:rsidRPr="000C18EB">
              <w:rPr>
                <w:rStyle w:val="Kpr"/>
                <w:noProof/>
              </w:rPr>
              <w:t>System Models</w:t>
            </w:r>
            <w:r w:rsidR="0041783B">
              <w:rPr>
                <w:noProof/>
                <w:webHidden/>
              </w:rPr>
              <w:tab/>
            </w:r>
            <w:r w:rsidR="0041783B">
              <w:rPr>
                <w:noProof/>
                <w:webHidden/>
              </w:rPr>
              <w:fldChar w:fldCharType="begin"/>
            </w:r>
            <w:r w:rsidR="0041783B">
              <w:rPr>
                <w:noProof/>
                <w:webHidden/>
              </w:rPr>
              <w:instrText xml:space="preserve"> PAGEREF _Toc57027644 \h </w:instrText>
            </w:r>
            <w:r w:rsidR="0041783B">
              <w:rPr>
                <w:noProof/>
                <w:webHidden/>
              </w:rPr>
            </w:r>
            <w:r w:rsidR="0041783B">
              <w:rPr>
                <w:noProof/>
                <w:webHidden/>
              </w:rPr>
              <w:fldChar w:fldCharType="separate"/>
            </w:r>
            <w:r w:rsidR="0041783B">
              <w:rPr>
                <w:noProof/>
                <w:webHidden/>
              </w:rPr>
              <w:t>5</w:t>
            </w:r>
            <w:r w:rsidR="0041783B">
              <w:rPr>
                <w:noProof/>
                <w:webHidden/>
              </w:rPr>
              <w:fldChar w:fldCharType="end"/>
            </w:r>
          </w:hyperlink>
        </w:p>
        <w:p w14:paraId="69D9D283" w14:textId="03200D25" w:rsidR="0041783B" w:rsidRDefault="0087695D">
          <w:pPr>
            <w:pStyle w:val="T3"/>
            <w:rPr>
              <w:noProof/>
              <w:lang w:val="tr-TR" w:eastAsia="tr-TR"/>
            </w:rPr>
          </w:pPr>
          <w:hyperlink w:anchor="_Toc57027645" w:history="1">
            <w:r w:rsidR="0041783B" w:rsidRPr="000C18EB">
              <w:rPr>
                <w:rStyle w:val="Kpr"/>
                <w:noProof/>
              </w:rPr>
              <w:t>3.5.1</w:t>
            </w:r>
            <w:r w:rsidR="0041783B">
              <w:rPr>
                <w:noProof/>
                <w:lang w:val="tr-TR" w:eastAsia="tr-TR"/>
              </w:rPr>
              <w:tab/>
            </w:r>
            <w:r w:rsidR="0041783B" w:rsidRPr="000C18EB">
              <w:rPr>
                <w:rStyle w:val="Kpr"/>
                <w:noProof/>
              </w:rPr>
              <w:t>Scenarious</w:t>
            </w:r>
            <w:r w:rsidR="0041783B">
              <w:rPr>
                <w:noProof/>
                <w:webHidden/>
              </w:rPr>
              <w:tab/>
            </w:r>
            <w:r w:rsidR="0041783B">
              <w:rPr>
                <w:noProof/>
                <w:webHidden/>
              </w:rPr>
              <w:fldChar w:fldCharType="begin"/>
            </w:r>
            <w:r w:rsidR="0041783B">
              <w:rPr>
                <w:noProof/>
                <w:webHidden/>
              </w:rPr>
              <w:instrText xml:space="preserve"> PAGEREF _Toc57027645 \h </w:instrText>
            </w:r>
            <w:r w:rsidR="0041783B">
              <w:rPr>
                <w:noProof/>
                <w:webHidden/>
              </w:rPr>
            </w:r>
            <w:r w:rsidR="0041783B">
              <w:rPr>
                <w:noProof/>
                <w:webHidden/>
              </w:rPr>
              <w:fldChar w:fldCharType="separate"/>
            </w:r>
            <w:r w:rsidR="0041783B">
              <w:rPr>
                <w:noProof/>
                <w:webHidden/>
              </w:rPr>
              <w:t>5</w:t>
            </w:r>
            <w:r w:rsidR="0041783B">
              <w:rPr>
                <w:noProof/>
                <w:webHidden/>
              </w:rPr>
              <w:fldChar w:fldCharType="end"/>
            </w:r>
          </w:hyperlink>
        </w:p>
        <w:p w14:paraId="646DE413" w14:textId="235EA509" w:rsidR="0041783B" w:rsidRDefault="0087695D">
          <w:pPr>
            <w:pStyle w:val="T3"/>
            <w:rPr>
              <w:noProof/>
              <w:lang w:val="tr-TR" w:eastAsia="tr-TR"/>
            </w:rPr>
          </w:pPr>
          <w:hyperlink w:anchor="_Toc57027646" w:history="1">
            <w:r w:rsidR="0041783B" w:rsidRPr="000C18EB">
              <w:rPr>
                <w:rStyle w:val="Kpr"/>
                <w:noProof/>
              </w:rPr>
              <w:t>3.5.1.1</w:t>
            </w:r>
            <w:r w:rsidR="0041783B">
              <w:rPr>
                <w:noProof/>
                <w:lang w:val="tr-TR" w:eastAsia="tr-TR"/>
              </w:rPr>
              <w:tab/>
            </w:r>
            <w:r w:rsidR="0041783B" w:rsidRPr="000C18EB">
              <w:rPr>
                <w:rStyle w:val="Kpr"/>
                <w:noProof/>
              </w:rPr>
              <w:t>Import Models</w:t>
            </w:r>
            <w:r w:rsidR="0041783B">
              <w:rPr>
                <w:noProof/>
                <w:webHidden/>
              </w:rPr>
              <w:tab/>
            </w:r>
            <w:r w:rsidR="0041783B">
              <w:rPr>
                <w:noProof/>
                <w:webHidden/>
              </w:rPr>
              <w:fldChar w:fldCharType="begin"/>
            </w:r>
            <w:r w:rsidR="0041783B">
              <w:rPr>
                <w:noProof/>
                <w:webHidden/>
              </w:rPr>
              <w:instrText xml:space="preserve"> PAGEREF _Toc57027646 \h </w:instrText>
            </w:r>
            <w:r w:rsidR="0041783B">
              <w:rPr>
                <w:noProof/>
                <w:webHidden/>
              </w:rPr>
            </w:r>
            <w:r w:rsidR="0041783B">
              <w:rPr>
                <w:noProof/>
                <w:webHidden/>
              </w:rPr>
              <w:fldChar w:fldCharType="separate"/>
            </w:r>
            <w:r w:rsidR="0041783B">
              <w:rPr>
                <w:noProof/>
                <w:webHidden/>
              </w:rPr>
              <w:t>5</w:t>
            </w:r>
            <w:r w:rsidR="0041783B">
              <w:rPr>
                <w:noProof/>
                <w:webHidden/>
              </w:rPr>
              <w:fldChar w:fldCharType="end"/>
            </w:r>
          </w:hyperlink>
        </w:p>
        <w:p w14:paraId="66D389BD" w14:textId="7ECE3E3C" w:rsidR="0041783B" w:rsidRDefault="0087695D">
          <w:pPr>
            <w:pStyle w:val="T3"/>
            <w:rPr>
              <w:noProof/>
              <w:lang w:val="tr-TR" w:eastAsia="tr-TR"/>
            </w:rPr>
          </w:pPr>
          <w:hyperlink w:anchor="_Toc57027647" w:history="1">
            <w:r w:rsidR="0041783B" w:rsidRPr="000C18EB">
              <w:rPr>
                <w:rStyle w:val="Kpr"/>
                <w:noProof/>
              </w:rPr>
              <w:t>3.5.1.2</w:t>
            </w:r>
            <w:r w:rsidR="0041783B">
              <w:rPr>
                <w:noProof/>
                <w:lang w:val="tr-TR" w:eastAsia="tr-TR"/>
              </w:rPr>
              <w:tab/>
            </w:r>
            <w:r w:rsidR="0041783B" w:rsidRPr="000C18EB">
              <w:rPr>
                <w:rStyle w:val="Kpr"/>
                <w:noProof/>
              </w:rPr>
              <w:t>Rendering the environment</w:t>
            </w:r>
            <w:r w:rsidR="0041783B">
              <w:rPr>
                <w:noProof/>
                <w:webHidden/>
              </w:rPr>
              <w:tab/>
            </w:r>
            <w:r w:rsidR="0041783B">
              <w:rPr>
                <w:noProof/>
                <w:webHidden/>
              </w:rPr>
              <w:fldChar w:fldCharType="begin"/>
            </w:r>
            <w:r w:rsidR="0041783B">
              <w:rPr>
                <w:noProof/>
                <w:webHidden/>
              </w:rPr>
              <w:instrText xml:space="preserve"> PAGEREF _Toc57027647 \h </w:instrText>
            </w:r>
            <w:r w:rsidR="0041783B">
              <w:rPr>
                <w:noProof/>
                <w:webHidden/>
              </w:rPr>
            </w:r>
            <w:r w:rsidR="0041783B">
              <w:rPr>
                <w:noProof/>
                <w:webHidden/>
              </w:rPr>
              <w:fldChar w:fldCharType="separate"/>
            </w:r>
            <w:r w:rsidR="0041783B">
              <w:rPr>
                <w:noProof/>
                <w:webHidden/>
              </w:rPr>
              <w:t>6</w:t>
            </w:r>
            <w:r w:rsidR="0041783B">
              <w:rPr>
                <w:noProof/>
                <w:webHidden/>
              </w:rPr>
              <w:fldChar w:fldCharType="end"/>
            </w:r>
          </w:hyperlink>
        </w:p>
        <w:p w14:paraId="5C57F385" w14:textId="692F4E36" w:rsidR="0041783B" w:rsidRDefault="0087695D">
          <w:pPr>
            <w:pStyle w:val="T3"/>
            <w:rPr>
              <w:noProof/>
              <w:lang w:val="tr-TR" w:eastAsia="tr-TR"/>
            </w:rPr>
          </w:pPr>
          <w:hyperlink w:anchor="_Toc57027648" w:history="1">
            <w:r w:rsidR="0041783B" w:rsidRPr="000C18EB">
              <w:rPr>
                <w:rStyle w:val="Kpr"/>
                <w:noProof/>
              </w:rPr>
              <w:t>3.5.1.3</w:t>
            </w:r>
            <w:r w:rsidR="0041783B">
              <w:rPr>
                <w:noProof/>
                <w:lang w:val="tr-TR" w:eastAsia="tr-TR"/>
              </w:rPr>
              <w:tab/>
            </w:r>
            <w:r w:rsidR="0041783B" w:rsidRPr="000C18EB">
              <w:rPr>
                <w:rStyle w:val="Kpr"/>
                <w:noProof/>
              </w:rPr>
              <w:t>Connecting the Users</w:t>
            </w:r>
            <w:r w:rsidR="0041783B">
              <w:rPr>
                <w:noProof/>
                <w:webHidden/>
              </w:rPr>
              <w:tab/>
            </w:r>
            <w:r w:rsidR="0041783B">
              <w:rPr>
                <w:noProof/>
                <w:webHidden/>
              </w:rPr>
              <w:fldChar w:fldCharType="begin"/>
            </w:r>
            <w:r w:rsidR="0041783B">
              <w:rPr>
                <w:noProof/>
                <w:webHidden/>
              </w:rPr>
              <w:instrText xml:space="preserve"> PAGEREF _Toc57027648 \h </w:instrText>
            </w:r>
            <w:r w:rsidR="0041783B">
              <w:rPr>
                <w:noProof/>
                <w:webHidden/>
              </w:rPr>
            </w:r>
            <w:r w:rsidR="0041783B">
              <w:rPr>
                <w:noProof/>
                <w:webHidden/>
              </w:rPr>
              <w:fldChar w:fldCharType="separate"/>
            </w:r>
            <w:r w:rsidR="0041783B">
              <w:rPr>
                <w:noProof/>
                <w:webHidden/>
              </w:rPr>
              <w:t>6</w:t>
            </w:r>
            <w:r w:rsidR="0041783B">
              <w:rPr>
                <w:noProof/>
                <w:webHidden/>
              </w:rPr>
              <w:fldChar w:fldCharType="end"/>
            </w:r>
          </w:hyperlink>
        </w:p>
        <w:p w14:paraId="352629AE" w14:textId="65C499C8" w:rsidR="0041783B" w:rsidRDefault="0087695D">
          <w:pPr>
            <w:pStyle w:val="T3"/>
            <w:rPr>
              <w:noProof/>
              <w:lang w:val="tr-TR" w:eastAsia="tr-TR"/>
            </w:rPr>
          </w:pPr>
          <w:hyperlink w:anchor="_Toc57027649" w:history="1">
            <w:r w:rsidR="0041783B" w:rsidRPr="000C18EB">
              <w:rPr>
                <w:rStyle w:val="Kpr"/>
                <w:noProof/>
              </w:rPr>
              <w:t>3.5.1.4</w:t>
            </w:r>
            <w:r w:rsidR="0041783B">
              <w:rPr>
                <w:noProof/>
                <w:lang w:val="tr-TR" w:eastAsia="tr-TR"/>
              </w:rPr>
              <w:tab/>
            </w:r>
            <w:r w:rsidR="0041783B" w:rsidRPr="000C18EB">
              <w:rPr>
                <w:rStyle w:val="Kpr"/>
                <w:noProof/>
              </w:rPr>
              <w:t>Interaction with Rendered Objects</w:t>
            </w:r>
            <w:r w:rsidR="0041783B">
              <w:rPr>
                <w:noProof/>
                <w:webHidden/>
              </w:rPr>
              <w:tab/>
            </w:r>
            <w:r w:rsidR="0041783B">
              <w:rPr>
                <w:noProof/>
                <w:webHidden/>
              </w:rPr>
              <w:fldChar w:fldCharType="begin"/>
            </w:r>
            <w:r w:rsidR="0041783B">
              <w:rPr>
                <w:noProof/>
                <w:webHidden/>
              </w:rPr>
              <w:instrText xml:space="preserve"> PAGEREF _Toc57027649 \h </w:instrText>
            </w:r>
            <w:r w:rsidR="0041783B">
              <w:rPr>
                <w:noProof/>
                <w:webHidden/>
              </w:rPr>
            </w:r>
            <w:r w:rsidR="0041783B">
              <w:rPr>
                <w:noProof/>
                <w:webHidden/>
              </w:rPr>
              <w:fldChar w:fldCharType="separate"/>
            </w:r>
            <w:r w:rsidR="0041783B">
              <w:rPr>
                <w:noProof/>
                <w:webHidden/>
              </w:rPr>
              <w:t>6</w:t>
            </w:r>
            <w:r w:rsidR="0041783B">
              <w:rPr>
                <w:noProof/>
                <w:webHidden/>
              </w:rPr>
              <w:fldChar w:fldCharType="end"/>
            </w:r>
          </w:hyperlink>
        </w:p>
        <w:p w14:paraId="1419D56D" w14:textId="73FB04C5" w:rsidR="0041783B" w:rsidRDefault="0087695D">
          <w:pPr>
            <w:pStyle w:val="T3"/>
            <w:rPr>
              <w:noProof/>
              <w:lang w:val="tr-TR" w:eastAsia="tr-TR"/>
            </w:rPr>
          </w:pPr>
          <w:hyperlink w:anchor="_Toc57027650" w:history="1">
            <w:r w:rsidR="0041783B" w:rsidRPr="000C18EB">
              <w:rPr>
                <w:rStyle w:val="Kpr"/>
                <w:noProof/>
              </w:rPr>
              <w:t>3.5.1.5</w:t>
            </w:r>
            <w:r w:rsidR="0041783B">
              <w:rPr>
                <w:noProof/>
                <w:lang w:val="tr-TR" w:eastAsia="tr-TR"/>
              </w:rPr>
              <w:tab/>
            </w:r>
            <w:r w:rsidR="0041783B" w:rsidRPr="000C18EB">
              <w:rPr>
                <w:rStyle w:val="Kpr"/>
                <w:noProof/>
              </w:rPr>
              <w:t>Professional Feedbacks to the Technician</w:t>
            </w:r>
            <w:r w:rsidR="0041783B">
              <w:rPr>
                <w:noProof/>
                <w:webHidden/>
              </w:rPr>
              <w:tab/>
            </w:r>
            <w:r w:rsidR="0041783B">
              <w:rPr>
                <w:noProof/>
                <w:webHidden/>
              </w:rPr>
              <w:fldChar w:fldCharType="begin"/>
            </w:r>
            <w:r w:rsidR="0041783B">
              <w:rPr>
                <w:noProof/>
                <w:webHidden/>
              </w:rPr>
              <w:instrText xml:space="preserve"> PAGEREF _Toc57027650 \h </w:instrText>
            </w:r>
            <w:r w:rsidR="0041783B">
              <w:rPr>
                <w:noProof/>
                <w:webHidden/>
              </w:rPr>
            </w:r>
            <w:r w:rsidR="0041783B">
              <w:rPr>
                <w:noProof/>
                <w:webHidden/>
              </w:rPr>
              <w:fldChar w:fldCharType="separate"/>
            </w:r>
            <w:r w:rsidR="0041783B">
              <w:rPr>
                <w:noProof/>
                <w:webHidden/>
              </w:rPr>
              <w:t>6</w:t>
            </w:r>
            <w:r w:rsidR="0041783B">
              <w:rPr>
                <w:noProof/>
                <w:webHidden/>
              </w:rPr>
              <w:fldChar w:fldCharType="end"/>
            </w:r>
          </w:hyperlink>
        </w:p>
        <w:p w14:paraId="3E1D6893" w14:textId="52DFF80F" w:rsidR="0041783B" w:rsidRDefault="0087695D">
          <w:pPr>
            <w:pStyle w:val="T3"/>
            <w:rPr>
              <w:noProof/>
              <w:lang w:val="tr-TR" w:eastAsia="tr-TR"/>
            </w:rPr>
          </w:pPr>
          <w:hyperlink w:anchor="_Toc57027651" w:history="1">
            <w:r w:rsidR="0041783B" w:rsidRPr="000C18EB">
              <w:rPr>
                <w:rStyle w:val="Kpr"/>
                <w:noProof/>
              </w:rPr>
              <w:t>3.5.1.6</w:t>
            </w:r>
            <w:r w:rsidR="0041783B">
              <w:rPr>
                <w:noProof/>
                <w:lang w:val="tr-TR" w:eastAsia="tr-TR"/>
              </w:rPr>
              <w:tab/>
            </w:r>
            <w:r w:rsidR="0041783B" w:rsidRPr="000C18EB">
              <w:rPr>
                <w:rStyle w:val="Kpr"/>
                <w:noProof/>
              </w:rPr>
              <w:t>Terminating the Application</w:t>
            </w:r>
            <w:r w:rsidR="0041783B">
              <w:rPr>
                <w:noProof/>
                <w:webHidden/>
              </w:rPr>
              <w:tab/>
            </w:r>
            <w:r w:rsidR="0041783B">
              <w:rPr>
                <w:noProof/>
                <w:webHidden/>
              </w:rPr>
              <w:fldChar w:fldCharType="begin"/>
            </w:r>
            <w:r w:rsidR="0041783B">
              <w:rPr>
                <w:noProof/>
                <w:webHidden/>
              </w:rPr>
              <w:instrText xml:space="preserve"> PAGEREF _Toc57027651 \h </w:instrText>
            </w:r>
            <w:r w:rsidR="0041783B">
              <w:rPr>
                <w:noProof/>
                <w:webHidden/>
              </w:rPr>
            </w:r>
            <w:r w:rsidR="0041783B">
              <w:rPr>
                <w:noProof/>
                <w:webHidden/>
              </w:rPr>
              <w:fldChar w:fldCharType="separate"/>
            </w:r>
            <w:r w:rsidR="0041783B">
              <w:rPr>
                <w:noProof/>
                <w:webHidden/>
              </w:rPr>
              <w:t>6</w:t>
            </w:r>
            <w:r w:rsidR="0041783B">
              <w:rPr>
                <w:noProof/>
                <w:webHidden/>
              </w:rPr>
              <w:fldChar w:fldCharType="end"/>
            </w:r>
          </w:hyperlink>
        </w:p>
        <w:p w14:paraId="0941AF2A" w14:textId="5008A450" w:rsidR="0041783B" w:rsidRDefault="0087695D">
          <w:pPr>
            <w:pStyle w:val="T3"/>
            <w:rPr>
              <w:noProof/>
              <w:lang w:val="tr-TR" w:eastAsia="tr-TR"/>
            </w:rPr>
          </w:pPr>
          <w:hyperlink w:anchor="_Toc57027652" w:history="1">
            <w:r w:rsidR="0041783B" w:rsidRPr="000C18EB">
              <w:rPr>
                <w:rStyle w:val="Kpr"/>
                <w:noProof/>
              </w:rPr>
              <w:t>3.5.2</w:t>
            </w:r>
            <w:r w:rsidR="0041783B">
              <w:rPr>
                <w:noProof/>
                <w:lang w:val="tr-TR" w:eastAsia="tr-TR"/>
              </w:rPr>
              <w:tab/>
            </w:r>
            <w:r w:rsidR="0041783B" w:rsidRPr="000C18EB">
              <w:rPr>
                <w:rStyle w:val="Kpr"/>
                <w:noProof/>
              </w:rPr>
              <w:t>Use-Case Model</w:t>
            </w:r>
            <w:r w:rsidR="0041783B">
              <w:rPr>
                <w:noProof/>
                <w:webHidden/>
              </w:rPr>
              <w:tab/>
            </w:r>
            <w:r w:rsidR="0041783B">
              <w:rPr>
                <w:noProof/>
                <w:webHidden/>
              </w:rPr>
              <w:fldChar w:fldCharType="begin"/>
            </w:r>
            <w:r w:rsidR="0041783B">
              <w:rPr>
                <w:noProof/>
                <w:webHidden/>
              </w:rPr>
              <w:instrText xml:space="preserve"> PAGEREF _Toc57027652 \h </w:instrText>
            </w:r>
            <w:r w:rsidR="0041783B">
              <w:rPr>
                <w:noProof/>
                <w:webHidden/>
              </w:rPr>
            </w:r>
            <w:r w:rsidR="0041783B">
              <w:rPr>
                <w:noProof/>
                <w:webHidden/>
              </w:rPr>
              <w:fldChar w:fldCharType="separate"/>
            </w:r>
            <w:r w:rsidR="0041783B">
              <w:rPr>
                <w:noProof/>
                <w:webHidden/>
              </w:rPr>
              <w:t>7</w:t>
            </w:r>
            <w:r w:rsidR="0041783B">
              <w:rPr>
                <w:noProof/>
                <w:webHidden/>
              </w:rPr>
              <w:fldChar w:fldCharType="end"/>
            </w:r>
          </w:hyperlink>
        </w:p>
        <w:p w14:paraId="37E996FB" w14:textId="3DC2CCC5" w:rsidR="0041783B" w:rsidRDefault="0087695D">
          <w:pPr>
            <w:pStyle w:val="T3"/>
            <w:rPr>
              <w:noProof/>
              <w:lang w:val="tr-TR" w:eastAsia="tr-TR"/>
            </w:rPr>
          </w:pPr>
          <w:hyperlink w:anchor="_Toc57027653" w:history="1">
            <w:r w:rsidR="0041783B" w:rsidRPr="000C18EB">
              <w:rPr>
                <w:rStyle w:val="Kpr"/>
                <w:noProof/>
              </w:rPr>
              <w:t>3.5.3</w:t>
            </w:r>
            <w:r w:rsidR="0041783B">
              <w:rPr>
                <w:noProof/>
                <w:lang w:val="tr-TR" w:eastAsia="tr-TR"/>
              </w:rPr>
              <w:tab/>
            </w:r>
            <w:r w:rsidR="0041783B" w:rsidRPr="000C18EB">
              <w:rPr>
                <w:rStyle w:val="Kpr"/>
                <w:noProof/>
              </w:rPr>
              <w:t>Object and Class Model</w:t>
            </w:r>
            <w:r w:rsidR="0041783B">
              <w:rPr>
                <w:noProof/>
                <w:webHidden/>
              </w:rPr>
              <w:tab/>
            </w:r>
            <w:r w:rsidR="0041783B">
              <w:rPr>
                <w:noProof/>
                <w:webHidden/>
              </w:rPr>
              <w:fldChar w:fldCharType="begin"/>
            </w:r>
            <w:r w:rsidR="0041783B">
              <w:rPr>
                <w:noProof/>
                <w:webHidden/>
              </w:rPr>
              <w:instrText xml:space="preserve"> PAGEREF _Toc57027653 \h </w:instrText>
            </w:r>
            <w:r w:rsidR="0041783B">
              <w:rPr>
                <w:noProof/>
                <w:webHidden/>
              </w:rPr>
            </w:r>
            <w:r w:rsidR="0041783B">
              <w:rPr>
                <w:noProof/>
                <w:webHidden/>
              </w:rPr>
              <w:fldChar w:fldCharType="separate"/>
            </w:r>
            <w:r w:rsidR="0041783B">
              <w:rPr>
                <w:noProof/>
                <w:webHidden/>
              </w:rPr>
              <w:t>8</w:t>
            </w:r>
            <w:r w:rsidR="0041783B">
              <w:rPr>
                <w:noProof/>
                <w:webHidden/>
              </w:rPr>
              <w:fldChar w:fldCharType="end"/>
            </w:r>
          </w:hyperlink>
        </w:p>
        <w:p w14:paraId="1751E1EB" w14:textId="3B92FF7B" w:rsidR="0041783B" w:rsidRDefault="0087695D">
          <w:pPr>
            <w:pStyle w:val="T3"/>
            <w:rPr>
              <w:noProof/>
              <w:lang w:val="tr-TR" w:eastAsia="tr-TR"/>
            </w:rPr>
          </w:pPr>
          <w:hyperlink w:anchor="_Toc57027654" w:history="1">
            <w:r w:rsidR="0041783B" w:rsidRPr="000C18EB">
              <w:rPr>
                <w:rStyle w:val="Kpr"/>
                <w:noProof/>
              </w:rPr>
              <w:t>3.5.4</w:t>
            </w:r>
            <w:r w:rsidR="0041783B">
              <w:rPr>
                <w:noProof/>
                <w:lang w:val="tr-TR" w:eastAsia="tr-TR"/>
              </w:rPr>
              <w:tab/>
            </w:r>
            <w:r w:rsidR="0041783B" w:rsidRPr="000C18EB">
              <w:rPr>
                <w:rStyle w:val="Kpr"/>
                <w:noProof/>
              </w:rPr>
              <w:t>Dynamic Models</w:t>
            </w:r>
            <w:r w:rsidR="0041783B">
              <w:rPr>
                <w:noProof/>
                <w:webHidden/>
              </w:rPr>
              <w:tab/>
            </w:r>
            <w:r w:rsidR="0041783B">
              <w:rPr>
                <w:noProof/>
                <w:webHidden/>
              </w:rPr>
              <w:fldChar w:fldCharType="begin"/>
            </w:r>
            <w:r w:rsidR="0041783B">
              <w:rPr>
                <w:noProof/>
                <w:webHidden/>
              </w:rPr>
              <w:instrText xml:space="preserve"> PAGEREF _Toc57027654 \h </w:instrText>
            </w:r>
            <w:r w:rsidR="0041783B">
              <w:rPr>
                <w:noProof/>
                <w:webHidden/>
              </w:rPr>
            </w:r>
            <w:r w:rsidR="0041783B">
              <w:rPr>
                <w:noProof/>
                <w:webHidden/>
              </w:rPr>
              <w:fldChar w:fldCharType="separate"/>
            </w:r>
            <w:r w:rsidR="0041783B">
              <w:rPr>
                <w:noProof/>
                <w:webHidden/>
              </w:rPr>
              <w:t>9</w:t>
            </w:r>
            <w:r w:rsidR="0041783B">
              <w:rPr>
                <w:noProof/>
                <w:webHidden/>
              </w:rPr>
              <w:fldChar w:fldCharType="end"/>
            </w:r>
          </w:hyperlink>
        </w:p>
        <w:p w14:paraId="3B54B9D5" w14:textId="2C54EE5C" w:rsidR="0041783B" w:rsidRDefault="0087695D">
          <w:pPr>
            <w:pStyle w:val="T3"/>
            <w:rPr>
              <w:noProof/>
              <w:lang w:val="tr-TR" w:eastAsia="tr-TR"/>
            </w:rPr>
          </w:pPr>
          <w:hyperlink w:anchor="_Toc57027655" w:history="1">
            <w:r w:rsidR="0041783B" w:rsidRPr="000C18EB">
              <w:rPr>
                <w:rStyle w:val="Kpr"/>
                <w:noProof/>
              </w:rPr>
              <w:t>3.5.4.1</w:t>
            </w:r>
            <w:r w:rsidR="0041783B">
              <w:rPr>
                <w:noProof/>
                <w:lang w:val="tr-TR" w:eastAsia="tr-TR"/>
              </w:rPr>
              <w:tab/>
            </w:r>
            <w:r w:rsidR="0041783B" w:rsidRPr="000C18EB">
              <w:rPr>
                <w:rStyle w:val="Kpr"/>
                <w:noProof/>
              </w:rPr>
              <w:t>State Chart</w:t>
            </w:r>
            <w:r w:rsidR="0041783B">
              <w:rPr>
                <w:noProof/>
                <w:webHidden/>
              </w:rPr>
              <w:tab/>
            </w:r>
            <w:r w:rsidR="0041783B">
              <w:rPr>
                <w:noProof/>
                <w:webHidden/>
              </w:rPr>
              <w:fldChar w:fldCharType="begin"/>
            </w:r>
            <w:r w:rsidR="0041783B">
              <w:rPr>
                <w:noProof/>
                <w:webHidden/>
              </w:rPr>
              <w:instrText xml:space="preserve"> PAGEREF _Toc57027655 \h </w:instrText>
            </w:r>
            <w:r w:rsidR="0041783B">
              <w:rPr>
                <w:noProof/>
                <w:webHidden/>
              </w:rPr>
            </w:r>
            <w:r w:rsidR="0041783B">
              <w:rPr>
                <w:noProof/>
                <w:webHidden/>
              </w:rPr>
              <w:fldChar w:fldCharType="separate"/>
            </w:r>
            <w:r w:rsidR="0041783B">
              <w:rPr>
                <w:noProof/>
                <w:webHidden/>
              </w:rPr>
              <w:t>9</w:t>
            </w:r>
            <w:r w:rsidR="0041783B">
              <w:rPr>
                <w:noProof/>
                <w:webHidden/>
              </w:rPr>
              <w:fldChar w:fldCharType="end"/>
            </w:r>
          </w:hyperlink>
        </w:p>
        <w:p w14:paraId="3C69E277" w14:textId="16911393" w:rsidR="0041783B" w:rsidRDefault="0087695D">
          <w:pPr>
            <w:pStyle w:val="T3"/>
            <w:rPr>
              <w:noProof/>
              <w:lang w:val="tr-TR" w:eastAsia="tr-TR"/>
            </w:rPr>
          </w:pPr>
          <w:hyperlink w:anchor="_Toc57027656" w:history="1">
            <w:r w:rsidR="0041783B" w:rsidRPr="000C18EB">
              <w:rPr>
                <w:rStyle w:val="Kpr"/>
                <w:noProof/>
              </w:rPr>
              <w:t>3.5.4.2</w:t>
            </w:r>
            <w:r w:rsidR="0041783B">
              <w:rPr>
                <w:noProof/>
                <w:lang w:val="tr-TR" w:eastAsia="tr-TR"/>
              </w:rPr>
              <w:tab/>
            </w:r>
            <w:r w:rsidR="0041783B" w:rsidRPr="000C18EB">
              <w:rPr>
                <w:rStyle w:val="Kpr"/>
                <w:noProof/>
              </w:rPr>
              <w:t>Activity Diagram</w:t>
            </w:r>
            <w:r w:rsidR="0041783B">
              <w:rPr>
                <w:noProof/>
                <w:webHidden/>
              </w:rPr>
              <w:tab/>
            </w:r>
            <w:r w:rsidR="0041783B">
              <w:rPr>
                <w:noProof/>
                <w:webHidden/>
              </w:rPr>
              <w:fldChar w:fldCharType="begin"/>
            </w:r>
            <w:r w:rsidR="0041783B">
              <w:rPr>
                <w:noProof/>
                <w:webHidden/>
              </w:rPr>
              <w:instrText xml:space="preserve"> PAGEREF _Toc57027656 \h </w:instrText>
            </w:r>
            <w:r w:rsidR="0041783B">
              <w:rPr>
                <w:noProof/>
                <w:webHidden/>
              </w:rPr>
            </w:r>
            <w:r w:rsidR="0041783B">
              <w:rPr>
                <w:noProof/>
                <w:webHidden/>
              </w:rPr>
              <w:fldChar w:fldCharType="separate"/>
            </w:r>
            <w:r w:rsidR="0041783B">
              <w:rPr>
                <w:noProof/>
                <w:webHidden/>
              </w:rPr>
              <w:t>9</w:t>
            </w:r>
            <w:r w:rsidR="0041783B">
              <w:rPr>
                <w:noProof/>
                <w:webHidden/>
              </w:rPr>
              <w:fldChar w:fldCharType="end"/>
            </w:r>
          </w:hyperlink>
        </w:p>
        <w:p w14:paraId="4521D103" w14:textId="239AFBC9" w:rsidR="0041783B" w:rsidRDefault="0087695D">
          <w:pPr>
            <w:pStyle w:val="T3"/>
            <w:rPr>
              <w:noProof/>
              <w:lang w:val="tr-TR" w:eastAsia="tr-TR"/>
            </w:rPr>
          </w:pPr>
          <w:hyperlink w:anchor="_Toc57027657" w:history="1">
            <w:r w:rsidR="0041783B" w:rsidRPr="000C18EB">
              <w:rPr>
                <w:rStyle w:val="Kpr"/>
                <w:noProof/>
              </w:rPr>
              <w:t>3.5.4.3</w:t>
            </w:r>
            <w:r w:rsidR="0041783B">
              <w:rPr>
                <w:noProof/>
                <w:lang w:val="tr-TR" w:eastAsia="tr-TR"/>
              </w:rPr>
              <w:tab/>
            </w:r>
            <w:r w:rsidR="0041783B" w:rsidRPr="000C18EB">
              <w:rPr>
                <w:rStyle w:val="Kpr"/>
                <w:noProof/>
              </w:rPr>
              <w:t>Sequence Diagram</w:t>
            </w:r>
            <w:r w:rsidR="0041783B">
              <w:rPr>
                <w:noProof/>
                <w:webHidden/>
              </w:rPr>
              <w:tab/>
            </w:r>
            <w:r w:rsidR="0041783B">
              <w:rPr>
                <w:noProof/>
                <w:webHidden/>
              </w:rPr>
              <w:fldChar w:fldCharType="begin"/>
            </w:r>
            <w:r w:rsidR="0041783B">
              <w:rPr>
                <w:noProof/>
                <w:webHidden/>
              </w:rPr>
              <w:instrText xml:space="preserve"> PAGEREF _Toc57027657 \h </w:instrText>
            </w:r>
            <w:r w:rsidR="0041783B">
              <w:rPr>
                <w:noProof/>
                <w:webHidden/>
              </w:rPr>
            </w:r>
            <w:r w:rsidR="0041783B">
              <w:rPr>
                <w:noProof/>
                <w:webHidden/>
              </w:rPr>
              <w:fldChar w:fldCharType="separate"/>
            </w:r>
            <w:r w:rsidR="0041783B">
              <w:rPr>
                <w:noProof/>
                <w:webHidden/>
              </w:rPr>
              <w:t>9</w:t>
            </w:r>
            <w:r w:rsidR="0041783B">
              <w:rPr>
                <w:noProof/>
                <w:webHidden/>
              </w:rPr>
              <w:fldChar w:fldCharType="end"/>
            </w:r>
          </w:hyperlink>
        </w:p>
        <w:p w14:paraId="3D5C3B81" w14:textId="6E8F4436" w:rsidR="0041783B" w:rsidRDefault="0087695D">
          <w:pPr>
            <w:pStyle w:val="T3"/>
            <w:rPr>
              <w:noProof/>
              <w:lang w:val="tr-TR" w:eastAsia="tr-TR"/>
            </w:rPr>
          </w:pPr>
          <w:hyperlink w:anchor="_Toc57027658" w:history="1">
            <w:r w:rsidR="0041783B" w:rsidRPr="000C18EB">
              <w:rPr>
                <w:rStyle w:val="Kpr"/>
                <w:noProof/>
              </w:rPr>
              <w:t>3.5.5</w:t>
            </w:r>
            <w:r w:rsidR="0041783B">
              <w:rPr>
                <w:noProof/>
                <w:lang w:val="tr-TR" w:eastAsia="tr-TR"/>
              </w:rPr>
              <w:tab/>
            </w:r>
            <w:r w:rsidR="0041783B" w:rsidRPr="000C18EB">
              <w:rPr>
                <w:rStyle w:val="Kpr"/>
                <w:noProof/>
              </w:rPr>
              <w:t>User Interface</w:t>
            </w:r>
            <w:r w:rsidR="0041783B">
              <w:rPr>
                <w:noProof/>
                <w:webHidden/>
              </w:rPr>
              <w:tab/>
            </w:r>
            <w:r w:rsidR="0041783B">
              <w:rPr>
                <w:noProof/>
                <w:webHidden/>
              </w:rPr>
              <w:fldChar w:fldCharType="begin"/>
            </w:r>
            <w:r w:rsidR="0041783B">
              <w:rPr>
                <w:noProof/>
                <w:webHidden/>
              </w:rPr>
              <w:instrText xml:space="preserve"> PAGEREF _Toc57027658 \h </w:instrText>
            </w:r>
            <w:r w:rsidR="0041783B">
              <w:rPr>
                <w:noProof/>
                <w:webHidden/>
              </w:rPr>
            </w:r>
            <w:r w:rsidR="0041783B">
              <w:rPr>
                <w:noProof/>
                <w:webHidden/>
              </w:rPr>
              <w:fldChar w:fldCharType="separate"/>
            </w:r>
            <w:r w:rsidR="0041783B">
              <w:rPr>
                <w:noProof/>
                <w:webHidden/>
              </w:rPr>
              <w:t>9</w:t>
            </w:r>
            <w:r w:rsidR="0041783B">
              <w:rPr>
                <w:noProof/>
                <w:webHidden/>
              </w:rPr>
              <w:fldChar w:fldCharType="end"/>
            </w:r>
          </w:hyperlink>
        </w:p>
        <w:p w14:paraId="16638E6B" w14:textId="2E8DC2DB" w:rsidR="0041783B" w:rsidRDefault="0087695D">
          <w:pPr>
            <w:pStyle w:val="T1"/>
            <w:tabs>
              <w:tab w:val="left" w:pos="357"/>
              <w:tab w:val="right" w:leader="dot" w:pos="8290"/>
            </w:tabs>
            <w:rPr>
              <w:b w:val="0"/>
              <w:noProof/>
              <w:sz w:val="22"/>
              <w:szCs w:val="22"/>
              <w:lang w:val="tr-TR" w:eastAsia="tr-TR"/>
            </w:rPr>
          </w:pPr>
          <w:hyperlink w:anchor="_Toc57027659" w:history="1">
            <w:r w:rsidR="0041783B" w:rsidRPr="000C18EB">
              <w:rPr>
                <w:rStyle w:val="Kpr"/>
                <w:noProof/>
              </w:rPr>
              <w:t>4</w:t>
            </w:r>
            <w:r w:rsidR="0041783B">
              <w:rPr>
                <w:b w:val="0"/>
                <w:noProof/>
                <w:sz w:val="22"/>
                <w:szCs w:val="22"/>
                <w:lang w:val="tr-TR" w:eastAsia="tr-TR"/>
              </w:rPr>
              <w:tab/>
            </w:r>
            <w:r w:rsidR="0041783B" w:rsidRPr="000C18EB">
              <w:rPr>
                <w:rStyle w:val="Kpr"/>
                <w:noProof/>
              </w:rPr>
              <w:t>Glossary</w:t>
            </w:r>
            <w:r w:rsidR="0041783B">
              <w:rPr>
                <w:noProof/>
                <w:webHidden/>
              </w:rPr>
              <w:tab/>
            </w:r>
            <w:r w:rsidR="0041783B">
              <w:rPr>
                <w:noProof/>
                <w:webHidden/>
              </w:rPr>
              <w:fldChar w:fldCharType="begin"/>
            </w:r>
            <w:r w:rsidR="0041783B">
              <w:rPr>
                <w:noProof/>
                <w:webHidden/>
              </w:rPr>
              <w:instrText xml:space="preserve"> PAGEREF _Toc57027659 \h </w:instrText>
            </w:r>
            <w:r w:rsidR="0041783B">
              <w:rPr>
                <w:noProof/>
                <w:webHidden/>
              </w:rPr>
            </w:r>
            <w:r w:rsidR="0041783B">
              <w:rPr>
                <w:noProof/>
                <w:webHidden/>
              </w:rPr>
              <w:fldChar w:fldCharType="separate"/>
            </w:r>
            <w:r w:rsidR="0041783B">
              <w:rPr>
                <w:noProof/>
                <w:webHidden/>
              </w:rPr>
              <w:t>12</w:t>
            </w:r>
            <w:r w:rsidR="0041783B">
              <w:rPr>
                <w:noProof/>
                <w:webHidden/>
              </w:rPr>
              <w:fldChar w:fldCharType="end"/>
            </w:r>
          </w:hyperlink>
        </w:p>
        <w:p w14:paraId="045B6E73" w14:textId="1F8A373B" w:rsidR="0041783B" w:rsidRDefault="0087695D">
          <w:pPr>
            <w:pStyle w:val="T1"/>
            <w:tabs>
              <w:tab w:val="left" w:pos="357"/>
              <w:tab w:val="right" w:leader="dot" w:pos="8290"/>
            </w:tabs>
            <w:rPr>
              <w:b w:val="0"/>
              <w:noProof/>
              <w:sz w:val="22"/>
              <w:szCs w:val="22"/>
              <w:lang w:val="tr-TR" w:eastAsia="tr-TR"/>
            </w:rPr>
          </w:pPr>
          <w:hyperlink w:anchor="_Toc57027660" w:history="1">
            <w:r w:rsidR="0041783B" w:rsidRPr="000C18EB">
              <w:rPr>
                <w:rStyle w:val="Kpr"/>
                <w:noProof/>
              </w:rPr>
              <w:t>5</w:t>
            </w:r>
            <w:r w:rsidR="0041783B">
              <w:rPr>
                <w:b w:val="0"/>
                <w:noProof/>
                <w:sz w:val="22"/>
                <w:szCs w:val="22"/>
                <w:lang w:val="tr-TR" w:eastAsia="tr-TR"/>
              </w:rPr>
              <w:tab/>
            </w:r>
            <w:r w:rsidR="0041783B" w:rsidRPr="000C18EB">
              <w:rPr>
                <w:rStyle w:val="Kpr"/>
                <w:noProof/>
              </w:rPr>
              <w:t>References</w:t>
            </w:r>
            <w:r w:rsidR="0041783B">
              <w:rPr>
                <w:noProof/>
                <w:webHidden/>
              </w:rPr>
              <w:tab/>
            </w:r>
            <w:r w:rsidR="0041783B">
              <w:rPr>
                <w:noProof/>
                <w:webHidden/>
              </w:rPr>
              <w:fldChar w:fldCharType="begin"/>
            </w:r>
            <w:r w:rsidR="0041783B">
              <w:rPr>
                <w:noProof/>
                <w:webHidden/>
              </w:rPr>
              <w:instrText xml:space="preserve"> PAGEREF _Toc57027660 \h </w:instrText>
            </w:r>
            <w:r w:rsidR="0041783B">
              <w:rPr>
                <w:noProof/>
                <w:webHidden/>
              </w:rPr>
            </w:r>
            <w:r w:rsidR="0041783B">
              <w:rPr>
                <w:noProof/>
                <w:webHidden/>
              </w:rPr>
              <w:fldChar w:fldCharType="separate"/>
            </w:r>
            <w:r w:rsidR="0041783B">
              <w:rPr>
                <w:noProof/>
                <w:webHidden/>
              </w:rPr>
              <w:t>12</w:t>
            </w:r>
            <w:r w:rsidR="0041783B">
              <w:rPr>
                <w:noProof/>
                <w:webHidden/>
              </w:rPr>
              <w:fldChar w:fldCharType="end"/>
            </w:r>
          </w:hyperlink>
        </w:p>
        <w:p w14:paraId="481B8557" w14:textId="1475A75F" w:rsidR="0041783B" w:rsidRDefault="0041783B">
          <w:r>
            <w:rPr>
              <w:b/>
              <w:bCs/>
            </w:rPr>
            <w:fldChar w:fldCharType="end"/>
          </w:r>
        </w:p>
      </w:sdtContent>
    </w:sdt>
    <w:p w14:paraId="10928E05" w14:textId="3F5D5423" w:rsidR="00026DF2" w:rsidRDefault="00026DF2" w:rsidP="007E7418">
      <w:pPr>
        <w:pStyle w:val="AralkYok"/>
        <w:rPr>
          <w:rFonts w:ascii="Verdana" w:hAnsi="Verdana"/>
          <w:sz w:val="18"/>
          <w:szCs w:val="20"/>
        </w:rPr>
      </w:pPr>
    </w:p>
    <w:p w14:paraId="615F1C8C" w14:textId="77777777" w:rsidR="00026DF2" w:rsidRDefault="00026DF2" w:rsidP="007E7418">
      <w:pPr>
        <w:pStyle w:val="AralkYok"/>
        <w:rPr>
          <w:rFonts w:ascii="Verdana" w:hAnsi="Verdana"/>
          <w:sz w:val="18"/>
          <w:szCs w:val="20"/>
        </w:rPr>
      </w:pPr>
    </w:p>
    <w:p w14:paraId="18D712AF" w14:textId="77777777" w:rsidR="00026DF2" w:rsidRPr="00405546" w:rsidRDefault="00405546" w:rsidP="00405546">
      <w:pPr>
        <w:pStyle w:val="AralkYok"/>
        <w:pageBreakBefore/>
        <w:rPr>
          <w:rFonts w:ascii="Verdana" w:hAnsi="Verdana"/>
          <w:sz w:val="48"/>
          <w:szCs w:val="48"/>
        </w:rPr>
      </w:pPr>
      <w:r w:rsidRPr="00405546">
        <w:rPr>
          <w:rFonts w:ascii="Verdana" w:hAnsi="Verdana"/>
          <w:sz w:val="48"/>
          <w:szCs w:val="48"/>
        </w:rPr>
        <w:lastRenderedPageBreak/>
        <w:t>Analysis Report</w:t>
      </w:r>
    </w:p>
    <w:p w14:paraId="0DF485AA" w14:textId="3ECB0044" w:rsidR="00405546" w:rsidRPr="00405546" w:rsidRDefault="00405546" w:rsidP="007E7418">
      <w:pPr>
        <w:pStyle w:val="AralkYok"/>
        <w:rPr>
          <w:rFonts w:ascii="Tahoma" w:hAnsi="Tahoma"/>
          <w:i/>
          <w:sz w:val="20"/>
          <w:szCs w:val="20"/>
        </w:rPr>
      </w:pPr>
      <w:r w:rsidRPr="00405546">
        <w:rPr>
          <w:rFonts w:ascii="Tahoma" w:hAnsi="Tahoma"/>
          <w:i/>
          <w:sz w:val="20"/>
          <w:szCs w:val="20"/>
        </w:rPr>
        <w:t xml:space="preserve">Project Short-Name: </w:t>
      </w:r>
      <w:r w:rsidR="00F656FC">
        <w:rPr>
          <w:rFonts w:ascii="Tahoma" w:hAnsi="Tahoma"/>
          <w:i/>
          <w:sz w:val="20"/>
          <w:szCs w:val="20"/>
        </w:rPr>
        <w:t>Virtuanance</w:t>
      </w:r>
    </w:p>
    <w:p w14:paraId="78B8862C" w14:textId="77777777" w:rsidR="00026DF2" w:rsidRDefault="00026DF2" w:rsidP="007E7418">
      <w:pPr>
        <w:pStyle w:val="AralkYok"/>
      </w:pPr>
    </w:p>
    <w:p w14:paraId="5A0047C2" w14:textId="77777777" w:rsidR="00405546" w:rsidRDefault="00405546" w:rsidP="007E7418">
      <w:pPr>
        <w:pStyle w:val="AralkYok"/>
      </w:pPr>
    </w:p>
    <w:p w14:paraId="067D2F5F" w14:textId="2025A7BC" w:rsidR="001660BD" w:rsidRDefault="00775B10" w:rsidP="00ED3E5A">
      <w:pPr>
        <w:pStyle w:val="Balk1"/>
      </w:pPr>
      <w:bookmarkStart w:id="1" w:name="_Toc434003218"/>
      <w:bookmarkStart w:id="2" w:name="_Toc54362386"/>
      <w:bookmarkStart w:id="3" w:name="_Toc57027628"/>
      <w:r>
        <w:t>Introduction</w:t>
      </w:r>
      <w:bookmarkEnd w:id="1"/>
      <w:bookmarkEnd w:id="2"/>
      <w:bookmarkEnd w:id="3"/>
    </w:p>
    <w:p w14:paraId="57CDCE64" w14:textId="70EAED1A" w:rsidR="00775B10" w:rsidRDefault="001660BD" w:rsidP="00ED3E5A">
      <w:pPr>
        <w:pStyle w:val="Balk2"/>
      </w:pPr>
      <w:bookmarkStart w:id="4" w:name="_Toc57027629"/>
      <w:r>
        <w:t>Purpose of the System</w:t>
      </w:r>
      <w:bookmarkEnd w:id="4"/>
    </w:p>
    <w:p w14:paraId="7F96F8CD" w14:textId="491D00CF" w:rsidR="001660BD" w:rsidRDefault="001660BD" w:rsidP="001660BD">
      <w:proofErr w:type="spellStart"/>
      <w:r>
        <w:t>Virtuanance</w:t>
      </w:r>
      <w:proofErr w:type="spellEnd"/>
      <w:r>
        <w:t xml:space="preserve"> is being designed for industrial maintenance use. The main goal is to connect a professional with a technician that requires assistance over long distances. </w:t>
      </w:r>
      <w:r w:rsidR="000006E6">
        <w:t xml:space="preserve">The </w:t>
      </w:r>
      <w:r w:rsidR="00E32B35">
        <w:t>project aims</w:t>
      </w:r>
      <w:r>
        <w:t xml:space="preserve"> to create a platform which will allow the peers to communicate through verbal and visual actions for completing an operation with </w:t>
      </w:r>
      <w:r w:rsidR="000006E6">
        <w:t>highest efficiency</w:t>
      </w:r>
      <w:r>
        <w:t>.</w:t>
      </w:r>
    </w:p>
    <w:p w14:paraId="05FFBA97" w14:textId="11A6700D" w:rsidR="000006E6" w:rsidRDefault="000006E6" w:rsidP="00ED3E5A">
      <w:pPr>
        <w:pStyle w:val="Balk2"/>
      </w:pPr>
      <w:bookmarkStart w:id="5" w:name="_Toc57027630"/>
      <w:r>
        <w:t>Scope of the System</w:t>
      </w:r>
      <w:bookmarkEnd w:id="5"/>
    </w:p>
    <w:p w14:paraId="3925542D" w14:textId="073E6F51" w:rsidR="000006E6" w:rsidRPr="000006E6" w:rsidRDefault="000006E6" w:rsidP="000006E6">
      <w:proofErr w:type="spellStart"/>
      <w:r>
        <w:t>Virtuanance</w:t>
      </w:r>
      <w:proofErr w:type="spellEnd"/>
      <w:r>
        <w:t xml:space="preserve"> focuses on the ‘maintenance’ field of remote solutions. There are multiple works done for ‘training’ and ‘assembly/disassembly’ fields. Maintenance field mostly tries to fix an already built machine with problems. The maintenance field is selected because any remote maintenance application negates the need for training personnel since the technicians do not need any knowledge about the system.</w:t>
      </w:r>
    </w:p>
    <w:p w14:paraId="6D986EBD" w14:textId="459A4982" w:rsidR="000006E6" w:rsidRDefault="000006E6" w:rsidP="00ED3E5A">
      <w:pPr>
        <w:pStyle w:val="Balk2"/>
      </w:pPr>
      <w:bookmarkStart w:id="6" w:name="_Toc57027631"/>
      <w:r>
        <w:t>Objectives and Success Criteria</w:t>
      </w:r>
      <w:bookmarkEnd w:id="6"/>
    </w:p>
    <w:p w14:paraId="4B02D01A" w14:textId="18F6CFF0" w:rsidR="000006E6" w:rsidRDefault="000006E6" w:rsidP="000006E6">
      <w:r>
        <w:t xml:space="preserve"> The success of </w:t>
      </w:r>
      <w:proofErr w:type="spellStart"/>
      <w:r>
        <w:t>Virtuanance</w:t>
      </w:r>
      <w:proofErr w:type="spellEnd"/>
      <w:r>
        <w:t xml:space="preserve"> will be determined by:</w:t>
      </w:r>
    </w:p>
    <w:p w14:paraId="4F93DBCA" w14:textId="56BA3BBA" w:rsidR="000006E6" w:rsidRDefault="000006E6" w:rsidP="000006E6">
      <w:pPr>
        <w:pStyle w:val="ListeParagraf"/>
        <w:numPr>
          <w:ilvl w:val="0"/>
          <w:numId w:val="25"/>
        </w:numPr>
      </w:pPr>
      <w:r>
        <w:t>Task Completion Rate</w:t>
      </w:r>
    </w:p>
    <w:p w14:paraId="419240FC" w14:textId="1AFDD556" w:rsidR="000006E6" w:rsidRDefault="000006E6" w:rsidP="000006E6">
      <w:pPr>
        <w:pStyle w:val="ListeParagraf"/>
        <w:numPr>
          <w:ilvl w:val="0"/>
          <w:numId w:val="25"/>
        </w:numPr>
      </w:pPr>
      <w:r>
        <w:t>Error Rate</w:t>
      </w:r>
    </w:p>
    <w:p w14:paraId="16EDF5C6" w14:textId="164A7777" w:rsidR="000006E6" w:rsidRDefault="000006E6" w:rsidP="000006E6">
      <w:pPr>
        <w:pStyle w:val="ListeParagraf"/>
        <w:numPr>
          <w:ilvl w:val="0"/>
          <w:numId w:val="25"/>
        </w:numPr>
      </w:pPr>
      <w:r>
        <w:t xml:space="preserve">Time It Takes </w:t>
      </w:r>
      <w:r w:rsidR="00E32B35">
        <w:t>to</w:t>
      </w:r>
      <w:r>
        <w:t xml:space="preserve"> Complete a Task</w:t>
      </w:r>
    </w:p>
    <w:p w14:paraId="2659839C" w14:textId="47BE844D" w:rsidR="000006E6" w:rsidRDefault="000006E6" w:rsidP="000006E6">
      <w:r>
        <w:t>Task time and completion rates will show whether the application provided necessary information and assistance to both sides for understanding the operation being done.</w:t>
      </w:r>
    </w:p>
    <w:p w14:paraId="24652493" w14:textId="77777777" w:rsidR="00EA2630" w:rsidRDefault="00EA2630" w:rsidP="000006E6">
      <w:r>
        <w:t xml:space="preserve">Error Rates will show if the visual and verbal communication relayed enough information from one side to another. Verbal communication is the main source of information exchange, but it has limits. The visual cues aim to make peers understand what is happening more easily. </w:t>
      </w:r>
    </w:p>
    <w:p w14:paraId="72E650B1" w14:textId="1071C580" w:rsidR="00EA2630" w:rsidRDefault="00EA2630" w:rsidP="000006E6">
      <w:r>
        <w:t xml:space="preserve">The project will be considered successful if the error rates and Completion Rates are </w:t>
      </w:r>
      <w:r w:rsidR="00E32B35">
        <w:t>like</w:t>
      </w:r>
      <w:r>
        <w:t xml:space="preserve"> an on-site operation.</w:t>
      </w:r>
    </w:p>
    <w:p w14:paraId="267D267A" w14:textId="6B3C4D57" w:rsidR="001660BD" w:rsidRDefault="000006E6" w:rsidP="00ED3E5A">
      <w:pPr>
        <w:pStyle w:val="Balk2"/>
      </w:pPr>
      <w:bookmarkStart w:id="7" w:name="_Toc57027632"/>
      <w:r>
        <w:t>Definitions, Acronyms and Abbreviations</w:t>
      </w:r>
      <w:bookmarkEnd w:id="7"/>
    </w:p>
    <w:p w14:paraId="037004FC" w14:textId="5EB38C0D" w:rsidR="00EA2630" w:rsidRDefault="00EA2630" w:rsidP="00EA2630">
      <w:pPr>
        <w:pStyle w:val="ListeParagraf"/>
        <w:numPr>
          <w:ilvl w:val="0"/>
          <w:numId w:val="26"/>
        </w:numPr>
      </w:pPr>
      <w:r>
        <w:t>HMD: Head Mounted Device</w:t>
      </w:r>
    </w:p>
    <w:p w14:paraId="45801BB3" w14:textId="3A8BBCFF" w:rsidR="00EA2630" w:rsidRDefault="00EA2630" w:rsidP="00EA2630">
      <w:pPr>
        <w:pStyle w:val="ListeParagraf"/>
        <w:numPr>
          <w:ilvl w:val="0"/>
          <w:numId w:val="26"/>
        </w:numPr>
      </w:pPr>
      <w:r>
        <w:t>AR: Augmented Reality</w:t>
      </w:r>
    </w:p>
    <w:p w14:paraId="1DDE5848" w14:textId="6350F7B2" w:rsidR="00EA2630" w:rsidRDefault="00EA2630" w:rsidP="00EA2630">
      <w:pPr>
        <w:pStyle w:val="ListeParagraf"/>
        <w:numPr>
          <w:ilvl w:val="0"/>
          <w:numId w:val="26"/>
        </w:numPr>
      </w:pPr>
      <w:r>
        <w:t>VR: Virtual Reality</w:t>
      </w:r>
    </w:p>
    <w:p w14:paraId="343B5489" w14:textId="3DF04DDA" w:rsidR="00EA2630" w:rsidRDefault="00EA2630" w:rsidP="00EA2630">
      <w:pPr>
        <w:pStyle w:val="ListeParagraf"/>
        <w:numPr>
          <w:ilvl w:val="0"/>
          <w:numId w:val="26"/>
        </w:numPr>
      </w:pPr>
      <w:r>
        <w:t>Leap Hands: A digital version of user’s hand that are placed in the simulation world.</w:t>
      </w:r>
    </w:p>
    <w:p w14:paraId="3388A1DB" w14:textId="06C11775" w:rsidR="00EA2630" w:rsidRPr="00EA2630" w:rsidRDefault="00EA2630" w:rsidP="00EA2630">
      <w:pPr>
        <w:pStyle w:val="ListeParagraf"/>
        <w:numPr>
          <w:ilvl w:val="0"/>
          <w:numId w:val="26"/>
        </w:numPr>
      </w:pPr>
      <w:r>
        <w:t>Model Target: 2D/3D models created by Vuforia</w:t>
      </w:r>
    </w:p>
    <w:p w14:paraId="1FFC96A3" w14:textId="5BB15794" w:rsidR="0025087F" w:rsidRDefault="0025087F" w:rsidP="00ED3E5A">
      <w:pPr>
        <w:pStyle w:val="Balk1"/>
      </w:pPr>
      <w:bookmarkStart w:id="8" w:name="_Toc434003219"/>
      <w:bookmarkStart w:id="9" w:name="_Toc54362387"/>
      <w:bookmarkStart w:id="10" w:name="_Toc57027633"/>
      <w:r>
        <w:t>Current System</w:t>
      </w:r>
      <w:bookmarkEnd w:id="8"/>
      <w:bookmarkEnd w:id="9"/>
      <w:bookmarkEnd w:id="10"/>
    </w:p>
    <w:p w14:paraId="05CA3F2C" w14:textId="2DBC08F6" w:rsidR="008B1C59" w:rsidRDefault="00592FFE" w:rsidP="008B1C59">
      <w:r>
        <w:t>The current version is a tech demo showing off the capabilities of the technologies and a basic version of the project scope. It</w:t>
      </w:r>
      <w:r w:rsidR="000C7D14">
        <w:t xml:space="preserve"> supports the most basic functionalities</w:t>
      </w:r>
      <w:r>
        <w:t>, e</w:t>
      </w:r>
      <w:r w:rsidR="000C7D14">
        <w:t>ssential technologies that are going to be used (</w:t>
      </w:r>
      <w:proofErr w:type="spellStart"/>
      <w:r w:rsidR="000C7D14">
        <w:t>LeapMotion</w:t>
      </w:r>
      <w:proofErr w:type="spellEnd"/>
      <w:r w:rsidR="000C7D14">
        <w:t xml:space="preserve">, HTC </w:t>
      </w:r>
      <w:proofErr w:type="spellStart"/>
      <w:r w:rsidR="000C7D14">
        <w:t>Vive</w:t>
      </w:r>
      <w:proofErr w:type="spellEnd"/>
      <w:r w:rsidR="000C7D14">
        <w:t xml:space="preserve">, Vuforia etc.)  are integrated </w:t>
      </w:r>
      <w:r w:rsidR="000C7D14">
        <w:lastRenderedPageBreak/>
        <w:t xml:space="preserve">together. Basic object detection is set for creating digital models on top of the physical </w:t>
      </w:r>
      <w:r>
        <w:rPr>
          <w:noProof/>
        </w:rPr>
        <mc:AlternateContent>
          <mc:Choice Requires="wps">
            <w:drawing>
              <wp:anchor distT="0" distB="0" distL="114300" distR="114300" simplePos="0" relativeHeight="251664384" behindDoc="0" locked="0" layoutInCell="1" allowOverlap="1" wp14:anchorId="65C72347" wp14:editId="0B9E5C82">
                <wp:simplePos x="0" y="0"/>
                <wp:positionH relativeFrom="column">
                  <wp:posOffset>0</wp:posOffset>
                </wp:positionH>
                <wp:positionV relativeFrom="paragraph">
                  <wp:posOffset>3410585</wp:posOffset>
                </wp:positionV>
                <wp:extent cx="422021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220210" cy="635"/>
                        </a:xfrm>
                        <a:prstGeom prst="rect">
                          <a:avLst/>
                        </a:prstGeom>
                        <a:solidFill>
                          <a:prstClr val="white"/>
                        </a:solidFill>
                        <a:ln>
                          <a:noFill/>
                        </a:ln>
                      </wps:spPr>
                      <wps:txbx>
                        <w:txbxContent>
                          <w:p w14:paraId="52A5A1A3" w14:textId="4DA032EE" w:rsidR="0041783B" w:rsidRPr="00516016" w:rsidRDefault="0041783B" w:rsidP="00592FFE">
                            <w:pPr>
                              <w:pStyle w:val="ResimYazs"/>
                            </w:pPr>
                            <w:r>
                              <w:t xml:space="preserve">Figure </w:t>
                            </w:r>
                            <w:fldSimple w:instr=" SEQ Figure \* ARABIC ">
                              <w:r>
                                <w:rPr>
                                  <w:noProof/>
                                </w:rPr>
                                <w:t>1</w:t>
                              </w:r>
                            </w:fldSimple>
                            <w:r>
                              <w:t xml:space="preserve"> A car model is grabbed with Leap Hands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C72347" id="Text Box 6" o:spid="_x0000_s1027" type="#_x0000_t202" style="position:absolute;margin-left:0;margin-top:268.55pt;width:332.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" stroked="f">
                <v:textbox style="mso-fit-shape-to-text:t" inset="0,0,0,0">
                  <w:txbxContent>
                    <w:p w14:paraId="52A5A1A3" w14:textId="4DA032EE" w:rsidR="0041783B" w:rsidRPr="00516016" w:rsidRDefault="0041783B" w:rsidP="00592FFE">
                      <w:pPr>
                        <w:pStyle w:val="ResimYazs"/>
                      </w:pPr>
                      <w:r>
                        <w:t xml:space="preserve">Figure </w:t>
                      </w:r>
                      <w:r>
                        <w:fldChar w:fldCharType="begin"/>
                      </w:r>
                      <w:r>
                        <w:instrText xml:space="preserve"> SEQ Figure \* ARABIC </w:instrText>
                      </w:r>
                      <w:r>
                        <w:fldChar w:fldCharType="separate"/>
                      </w:r>
                      <w:r>
                        <w:rPr>
                          <w:noProof/>
                        </w:rPr>
                        <w:t>1</w:t>
                      </w:r>
                      <w:r>
                        <w:rPr>
                          <w:noProof/>
                        </w:rPr>
                        <w:fldChar w:fldCharType="end"/>
                      </w:r>
                      <w:r>
                        <w:t xml:space="preserve"> A car model is grabbed with Leap Hands</w:t>
                      </w:r>
                    </w:p>
                  </w:txbxContent>
                </v:textbox>
                <w10:wrap type="topAndBottom"/>
              </v:shape>
            </w:pict>
          </mc:Fallback>
        </mc:AlternateContent>
      </w:r>
      <w:r>
        <w:rPr>
          <w:noProof/>
        </w:rPr>
        <w:drawing>
          <wp:anchor distT="0" distB="0" distL="114300" distR="114300" simplePos="0" relativeHeight="251662336" behindDoc="0" locked="0" layoutInCell="1" allowOverlap="1" wp14:anchorId="0FF33402" wp14:editId="79F7FC91">
            <wp:simplePos x="0" y="0"/>
            <wp:positionH relativeFrom="margin">
              <wp:align>left</wp:align>
            </wp:positionH>
            <wp:positionV relativeFrom="paragraph">
              <wp:posOffset>419100</wp:posOffset>
            </wp:positionV>
            <wp:extent cx="4220210" cy="2934335"/>
            <wp:effectExtent l="0" t="0" r="889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0210" cy="2934335"/>
                    </a:xfrm>
                    <a:prstGeom prst="rect">
                      <a:avLst/>
                    </a:prstGeom>
                    <a:noFill/>
                  </pic:spPr>
                </pic:pic>
              </a:graphicData>
            </a:graphic>
          </wp:anchor>
        </w:drawing>
      </w:r>
      <w:r w:rsidR="000C7D14">
        <w:t>machinery. Leap Hands support hand menus and basic interaction with the digital models.</w:t>
      </w:r>
      <w:r w:rsidRPr="00592FFE">
        <w:t xml:space="preserve"> </w:t>
      </w:r>
    </w:p>
    <w:p w14:paraId="7427E539" w14:textId="21B09086" w:rsidR="008B1C59" w:rsidRDefault="008B1C59" w:rsidP="00ED3E5A">
      <w:pPr>
        <w:pStyle w:val="Balk1"/>
      </w:pPr>
      <w:bookmarkStart w:id="11" w:name="_Toc57027634"/>
      <w:r>
        <w:t>Proposed System</w:t>
      </w:r>
      <w:bookmarkEnd w:id="11"/>
    </w:p>
    <w:p w14:paraId="0DA51F47" w14:textId="62B74D73" w:rsidR="008B1C59" w:rsidRDefault="008B1C59" w:rsidP="00ED3E5A">
      <w:pPr>
        <w:pStyle w:val="Balk2"/>
      </w:pPr>
      <w:bookmarkStart w:id="12" w:name="_Toc57027635"/>
      <w:r>
        <w:t>Overview</w:t>
      </w:r>
      <w:bookmarkEnd w:id="12"/>
    </w:p>
    <w:p w14:paraId="2D2329BE" w14:textId="23858FDD" w:rsidR="004B7B09" w:rsidRPr="004B7B09" w:rsidRDefault="004B7B09" w:rsidP="004B7B09">
      <w:pPr>
        <w:ind w:firstLine="576"/>
      </w:pPr>
      <w:r w:rsidRPr="004B7B09">
        <w:t xml:space="preserve">The project is divided into two main titles according to its objectives. The first is to show a technician who is inexperienced and does not know how to repair the machine, how to repair the machine through a direct contact with a professional. Therefore, the most important thing to do is to establish a good network. Besides, this project is to make an application that can be done for all products with 3D models, not for a specific machine repair. Therefore, this is a more general project than other remote maintenance projects. If </w:t>
      </w:r>
      <w:r>
        <w:t>Users</w:t>
      </w:r>
      <w:r w:rsidRPr="004B7B09">
        <w:t xml:space="preserve"> u</w:t>
      </w:r>
      <w:r>
        <w:t>se</w:t>
      </w:r>
      <w:r w:rsidRPr="004B7B09">
        <w:t xml:space="preserve"> this application</w:t>
      </w:r>
      <w:r>
        <w:t xml:space="preserve"> and</w:t>
      </w:r>
      <w:r w:rsidRPr="004B7B09">
        <w:t xml:space="preserve"> i</w:t>
      </w:r>
      <w:r>
        <w:t>f they</w:t>
      </w:r>
      <w:r w:rsidRPr="004B7B09">
        <w:t xml:space="preserve"> ha</w:t>
      </w:r>
      <w:r>
        <w:t>ve</w:t>
      </w:r>
      <w:r w:rsidRPr="004B7B09">
        <w:t xml:space="preserve"> a 3D model, </w:t>
      </w:r>
      <w:r>
        <w:t>they</w:t>
      </w:r>
      <w:r w:rsidRPr="004B7B09">
        <w:t xml:space="preserve"> will be able to repair the machine as </w:t>
      </w:r>
      <w:r>
        <w:t xml:space="preserve">they </w:t>
      </w:r>
      <w:r w:rsidRPr="004B7B09">
        <w:t>wish. The second main topic is to provide repair training. In today's conditions, it is almost impossible for a professional who specializes in a machine used in any company to go to any country and provide training. For this reason, the program we will make is for training and will save</w:t>
      </w:r>
      <w:r>
        <w:t xml:space="preserve"> both</w:t>
      </w:r>
      <w:r w:rsidRPr="004B7B09">
        <w:t xml:space="preserve"> time and money.</w:t>
      </w:r>
    </w:p>
    <w:p w14:paraId="483151D0" w14:textId="5D72C0B1" w:rsidR="008B1C59" w:rsidRDefault="008B1C59" w:rsidP="00ED3E5A">
      <w:pPr>
        <w:pStyle w:val="Balk2"/>
        <w:rPr>
          <w:noProof/>
        </w:rPr>
      </w:pPr>
      <w:bookmarkStart w:id="13" w:name="_Toc57027636"/>
      <w:r>
        <w:rPr>
          <w:noProof/>
        </w:rPr>
        <w:t>Functional Requirements</w:t>
      </w:r>
      <w:bookmarkEnd w:id="13"/>
    </w:p>
    <w:p w14:paraId="7984B5BA" w14:textId="5698498A" w:rsidR="004919A2" w:rsidRDefault="004919A2" w:rsidP="004919A2">
      <w:r>
        <w:t xml:space="preserve">• Both the technician and the expert will connect the system through their own devices. </w:t>
      </w:r>
    </w:p>
    <w:p w14:paraId="733C8BCA" w14:textId="53CC3386" w:rsidR="004919A2" w:rsidRDefault="004919A2" w:rsidP="004919A2">
      <w:r>
        <w:t>• Both users will be able to interact with the models, which are created by the application, via using their own devices.</w:t>
      </w:r>
    </w:p>
    <w:p w14:paraId="74CBC1E3" w14:textId="746EB516" w:rsidR="004919A2" w:rsidRDefault="004919A2" w:rsidP="004919A2">
      <w:r>
        <w:t>• As controllers, users will use their own hands in order to interact with the application.</w:t>
      </w:r>
    </w:p>
    <w:p w14:paraId="47DA04E5" w14:textId="0D7041EE" w:rsidR="004919A2" w:rsidRDefault="004919A2" w:rsidP="004919A2">
      <w:r>
        <w:t>• Pre-defined hand gestures will be used by the users for in order to interact with the application.</w:t>
      </w:r>
    </w:p>
    <w:p w14:paraId="11FAA088" w14:textId="17CFE26B" w:rsidR="004919A2" w:rsidRDefault="004919A2" w:rsidP="004919A2">
      <w:r>
        <w:t>• Application will recognize and track the real-life objects, which will be specified by the user, when the objects are inside the field of view of the technician’s device.</w:t>
      </w:r>
    </w:p>
    <w:p w14:paraId="56ED44FE" w14:textId="0675D89D" w:rsidR="004919A2" w:rsidRDefault="004919A2" w:rsidP="004919A2">
      <w:r>
        <w:t>• The users will add their own model in order the application can recognize, track and allow them to interact with the models.</w:t>
      </w:r>
    </w:p>
    <w:p w14:paraId="677C97F7" w14:textId="1484EA83" w:rsidR="004919A2" w:rsidRDefault="004919A2" w:rsidP="004919A2">
      <w:r>
        <w:lastRenderedPageBreak/>
        <w:t>• Both users will be able to communicate with each other via the application.</w:t>
      </w:r>
    </w:p>
    <w:p w14:paraId="16573EB7" w14:textId="17EB5D6F" w:rsidR="004919A2" w:rsidRPr="004919A2" w:rsidRDefault="004919A2" w:rsidP="004919A2">
      <w:r>
        <w:t>• The application will give visual cues and feedbacks to the users about the objects that they can interact with.</w:t>
      </w:r>
    </w:p>
    <w:p w14:paraId="05731467" w14:textId="3B6C270B" w:rsidR="008B1C59" w:rsidRDefault="008B1C59" w:rsidP="00ED3E5A">
      <w:pPr>
        <w:pStyle w:val="Balk2"/>
        <w:rPr>
          <w:noProof/>
        </w:rPr>
      </w:pPr>
      <w:bookmarkStart w:id="14" w:name="_Toc57027637"/>
      <w:r>
        <w:rPr>
          <w:noProof/>
        </w:rPr>
        <w:t>Non-functional Requirements</w:t>
      </w:r>
      <w:bookmarkEnd w:id="14"/>
    </w:p>
    <w:p w14:paraId="7505FD26" w14:textId="415A545A" w:rsidR="004919A2" w:rsidRDefault="004919A2" w:rsidP="00ED3E5A">
      <w:pPr>
        <w:pStyle w:val="Balk3"/>
      </w:pPr>
      <w:bookmarkStart w:id="15" w:name="_Toc57027638"/>
      <w:r>
        <w:t>Security</w:t>
      </w:r>
      <w:bookmarkEnd w:id="15"/>
    </w:p>
    <w:p w14:paraId="01CDA0B5" w14:textId="77777777" w:rsidR="004919A2" w:rsidRDefault="004919A2" w:rsidP="004919A2">
      <w:pPr>
        <w:ind w:firstLine="720"/>
      </w:pPr>
      <w:proofErr w:type="spellStart"/>
      <w:r>
        <w:t>Virtuanance</w:t>
      </w:r>
      <w:proofErr w:type="spellEnd"/>
      <w:r>
        <w:t xml:space="preserve"> will make sure that all the data transferred between the expert and the technician will be encrypted.</w:t>
      </w:r>
    </w:p>
    <w:p w14:paraId="489AE3A5" w14:textId="3AAF7806" w:rsidR="004919A2" w:rsidRDefault="004919A2" w:rsidP="00ED3E5A">
      <w:pPr>
        <w:pStyle w:val="Balk3"/>
      </w:pPr>
      <w:bookmarkStart w:id="16" w:name="_Toc57027639"/>
      <w:r>
        <w:t>Reliability</w:t>
      </w:r>
      <w:bookmarkEnd w:id="16"/>
    </w:p>
    <w:p w14:paraId="791C0B01" w14:textId="77777777" w:rsidR="004919A2" w:rsidRDefault="004919A2" w:rsidP="00ED3E5A">
      <w:pPr>
        <w:ind w:firstLine="720"/>
      </w:pPr>
      <w:r>
        <w:t xml:space="preserve">Reliability is an important goal of the </w:t>
      </w:r>
      <w:proofErr w:type="spellStart"/>
      <w:r>
        <w:t>Virtuanance</w:t>
      </w:r>
      <w:proofErr w:type="spellEnd"/>
      <w:r>
        <w:t xml:space="preserve">. Object tracking and recognition should not be interrupted unless there is a major obstacle like the environment being too dark for the device in order it to be able to have a clear vision or an obstacle between the object and the device which will block the line of sight. Also, one of the main goals of the project is to support a range of 3D model types in order not to limit the users. </w:t>
      </w:r>
    </w:p>
    <w:p w14:paraId="43DF22F1" w14:textId="272A08E2" w:rsidR="004919A2" w:rsidRDefault="004919A2" w:rsidP="00ED3E5A">
      <w:pPr>
        <w:pStyle w:val="Balk3"/>
      </w:pPr>
      <w:bookmarkStart w:id="17" w:name="_Toc57027640"/>
      <w:r>
        <w:t>Performance</w:t>
      </w:r>
      <w:bookmarkEnd w:id="17"/>
    </w:p>
    <w:p w14:paraId="624C61DF" w14:textId="3DC1522E" w:rsidR="004919A2" w:rsidRDefault="004919A2" w:rsidP="00ED3E5A">
      <w:pPr>
        <w:ind w:firstLine="720"/>
      </w:pPr>
      <w:proofErr w:type="spellStart"/>
      <w:r>
        <w:t>Virtuanance</w:t>
      </w:r>
      <w:proofErr w:type="spellEnd"/>
      <w:r>
        <w:t xml:space="preserve"> aims to provide well </w:t>
      </w:r>
      <w:r w:rsidR="00ED3E5A">
        <w:t>optimized</w:t>
      </w:r>
      <w:r>
        <w:t xml:space="preserve"> and smooth tracking of the objects so that the users will not be disturbed and distracted. Animation data should be partially sent between the peers. Possible media transfer should be compressed for minimalizing the required bandwidth.  Application should work in a decent framerate in order to ensure that the users will not be disoriented.</w:t>
      </w:r>
    </w:p>
    <w:p w14:paraId="27539E8D" w14:textId="7FA45F4D" w:rsidR="004919A2" w:rsidRDefault="004919A2" w:rsidP="00ED3E5A">
      <w:pPr>
        <w:pStyle w:val="Balk3"/>
      </w:pPr>
      <w:bookmarkStart w:id="18" w:name="_Toc57027641"/>
      <w:r>
        <w:t>Scalability</w:t>
      </w:r>
      <w:bookmarkEnd w:id="18"/>
    </w:p>
    <w:p w14:paraId="4DF64856" w14:textId="77777777" w:rsidR="004919A2" w:rsidRDefault="004919A2" w:rsidP="00ED3E5A">
      <w:pPr>
        <w:ind w:firstLine="720"/>
      </w:pPr>
      <w:r>
        <w:t xml:space="preserve">Even if there will be multiple objects to track and recognize, </w:t>
      </w:r>
      <w:proofErr w:type="spellStart"/>
      <w:r>
        <w:t>Virtuanance</w:t>
      </w:r>
      <w:proofErr w:type="spellEnd"/>
      <w:r>
        <w:t xml:space="preserve"> will not have a decrease in the performance.  The connection between users will be peer-to-peer so there will not be any server-related connection issues between the technician and the expert.</w:t>
      </w:r>
    </w:p>
    <w:p w14:paraId="7C41DF29" w14:textId="442F8424" w:rsidR="004919A2" w:rsidRDefault="004919A2" w:rsidP="00ED3E5A">
      <w:pPr>
        <w:pStyle w:val="Balk3"/>
      </w:pPr>
      <w:bookmarkStart w:id="19" w:name="_Toc57027642"/>
      <w:r>
        <w:t>Usability</w:t>
      </w:r>
      <w:bookmarkEnd w:id="19"/>
    </w:p>
    <w:p w14:paraId="3F22A1EB" w14:textId="061B1285" w:rsidR="004919A2" w:rsidRPr="004919A2" w:rsidRDefault="004919A2" w:rsidP="00ED3E5A">
      <w:pPr>
        <w:ind w:firstLine="576"/>
      </w:pPr>
      <w:r>
        <w:t xml:space="preserve">One of the key points for </w:t>
      </w:r>
      <w:proofErr w:type="spellStart"/>
      <w:r>
        <w:t>Virtuanance</w:t>
      </w:r>
      <w:proofErr w:type="spellEnd"/>
      <w:r>
        <w:t xml:space="preserve"> is to be easy to use and understand. Hand motions required to interact with certain aspects of the system (UI, models) will be minimalized to make it both easier to remember and use. There will be visual cues in order to ease the work of the technician.      Vocal and written communication will be provided in order to make it easier for peers to understand each other and express their thoughts.</w:t>
      </w:r>
    </w:p>
    <w:p w14:paraId="48AE72E6" w14:textId="39D5F315" w:rsidR="008B1C59" w:rsidRDefault="008B1C59" w:rsidP="00ED3E5A">
      <w:pPr>
        <w:pStyle w:val="Balk2"/>
        <w:rPr>
          <w:noProof/>
        </w:rPr>
      </w:pPr>
      <w:bookmarkStart w:id="20" w:name="_Toc57027643"/>
      <w:r>
        <w:rPr>
          <w:noProof/>
        </w:rPr>
        <w:t>Pseudo Requirements</w:t>
      </w:r>
      <w:bookmarkEnd w:id="20"/>
    </w:p>
    <w:p w14:paraId="4B623E01" w14:textId="0DC76CD0" w:rsidR="00ED3E5A" w:rsidRDefault="00ED3E5A" w:rsidP="00ED3E5A">
      <w:r>
        <w:t xml:space="preserve">• </w:t>
      </w:r>
      <w:proofErr w:type="spellStart"/>
      <w:r>
        <w:t>Virtuanance</w:t>
      </w:r>
      <w:proofErr w:type="spellEnd"/>
      <w:r>
        <w:t xml:space="preserve"> will be developed as a desktop and AR/VR device application and will be implemented using Unity Engine.</w:t>
      </w:r>
    </w:p>
    <w:p w14:paraId="12F17B31" w14:textId="1E22F7E7" w:rsidR="00ED3E5A" w:rsidRDefault="00ED3E5A" w:rsidP="00ED3E5A">
      <w:r>
        <w:t>• We will use Git as version control system integrated with GitHub and Jira to assure a better tracking and management of the tasks.</w:t>
      </w:r>
    </w:p>
    <w:p w14:paraId="5FDB5155" w14:textId="4429EFFA" w:rsidR="00ED3E5A" w:rsidRPr="00ED3E5A" w:rsidRDefault="00ED3E5A" w:rsidP="00ED3E5A">
      <w:r>
        <w:t>• C# will be the main development language, along with Vuforia and Leap Motion.</w:t>
      </w:r>
    </w:p>
    <w:p w14:paraId="45E3633A" w14:textId="23D580E7" w:rsidR="00ED3E5A" w:rsidRPr="00ED3E5A" w:rsidRDefault="004919A2" w:rsidP="00ED3E5A">
      <w:pPr>
        <w:pStyle w:val="Balk2"/>
      </w:pPr>
      <w:bookmarkStart w:id="21" w:name="_Toc57027644"/>
      <w:r>
        <w:lastRenderedPageBreak/>
        <w:t>System Models</w:t>
      </w:r>
      <w:bookmarkEnd w:id="21"/>
    </w:p>
    <w:p w14:paraId="42C80256" w14:textId="6BAC9370" w:rsidR="004919A2" w:rsidRDefault="004919A2" w:rsidP="00ED3E5A">
      <w:pPr>
        <w:pStyle w:val="Balk3"/>
      </w:pPr>
      <w:bookmarkStart w:id="22" w:name="_Toc57027645"/>
      <w:r w:rsidRPr="004919A2">
        <w:t>Scenarious</w:t>
      </w:r>
      <w:bookmarkEnd w:id="22"/>
    </w:p>
    <w:p w14:paraId="670CA21F" w14:textId="617C095E" w:rsidR="00ED3E5A" w:rsidRDefault="00ED3E5A" w:rsidP="00ED3E5A">
      <w:pPr>
        <w:pStyle w:val="Balk3"/>
        <w:numPr>
          <w:ilvl w:val="3"/>
          <w:numId w:val="13"/>
        </w:numPr>
      </w:pPr>
      <w:bookmarkStart w:id="23" w:name="_Toc57027646"/>
      <w:r>
        <w:t>Import Models</w:t>
      </w:r>
      <w:bookmarkEnd w:id="23"/>
    </w:p>
    <w:p w14:paraId="24B49324" w14:textId="61E70467" w:rsidR="00ED3E5A" w:rsidRDefault="00ED3E5A" w:rsidP="00ED3E5A">
      <w:pPr>
        <w:pStyle w:val="ListeParagraf"/>
        <w:numPr>
          <w:ilvl w:val="0"/>
          <w:numId w:val="31"/>
        </w:numPr>
      </w:pPr>
      <w:r>
        <w:t>Use-case Name: Import Models</w:t>
      </w:r>
    </w:p>
    <w:p w14:paraId="3E7D8972" w14:textId="76A0DDC6" w:rsidR="00ED3E5A" w:rsidRDefault="00ED3E5A" w:rsidP="00ED3E5A">
      <w:pPr>
        <w:pStyle w:val="ListeParagraf"/>
        <w:numPr>
          <w:ilvl w:val="0"/>
          <w:numId w:val="31"/>
        </w:numPr>
      </w:pPr>
      <w:r>
        <w:t>Actor: Technician and Professional</w:t>
      </w:r>
    </w:p>
    <w:p w14:paraId="710EAB2F" w14:textId="1468E686" w:rsidR="00ED3E5A" w:rsidRDefault="00ED3E5A" w:rsidP="00ED3E5A">
      <w:pPr>
        <w:pStyle w:val="ListeParagraf"/>
        <w:numPr>
          <w:ilvl w:val="0"/>
          <w:numId w:val="31"/>
        </w:numPr>
      </w:pPr>
      <w:r>
        <w:t>Entry Condition: User interacts with the import model settings in home page of the program.</w:t>
      </w:r>
    </w:p>
    <w:p w14:paraId="5ACA22EF" w14:textId="67F275E3" w:rsidR="00ED3E5A" w:rsidRDefault="00ED3E5A" w:rsidP="00ED3E5A">
      <w:pPr>
        <w:pStyle w:val="ListeParagraf"/>
        <w:numPr>
          <w:ilvl w:val="0"/>
          <w:numId w:val="31"/>
        </w:numPr>
      </w:pPr>
      <w:r>
        <w:t>Exit Condition: User import 3D CAD model to the system.</w:t>
      </w:r>
    </w:p>
    <w:p w14:paraId="17AB0437" w14:textId="5D611080" w:rsidR="00ED3E5A" w:rsidRDefault="00ED3E5A" w:rsidP="00ED3E5A">
      <w:pPr>
        <w:pStyle w:val="ListeParagraf"/>
        <w:numPr>
          <w:ilvl w:val="0"/>
          <w:numId w:val="31"/>
        </w:numPr>
      </w:pPr>
      <w:r>
        <w:t>Flow of events:</w:t>
      </w:r>
    </w:p>
    <w:p w14:paraId="16CD8035" w14:textId="231A3A73" w:rsidR="00ED3E5A" w:rsidRDefault="00ED3E5A" w:rsidP="00ED3E5A">
      <w:pPr>
        <w:pStyle w:val="ListeParagraf"/>
        <w:numPr>
          <w:ilvl w:val="1"/>
          <w:numId w:val="31"/>
        </w:numPr>
      </w:pPr>
      <w:r>
        <w:t>A button will appear in the program that allows to import</w:t>
      </w:r>
    </w:p>
    <w:p w14:paraId="64BC3D01" w14:textId="1AF653F9" w:rsidR="00ED3E5A" w:rsidRDefault="00ED3E5A" w:rsidP="00ED3E5A">
      <w:pPr>
        <w:pStyle w:val="ListeParagraf"/>
        <w:numPr>
          <w:ilvl w:val="1"/>
          <w:numId w:val="31"/>
        </w:numPr>
      </w:pPr>
      <w:r>
        <w:t>File chooser will open when the button is pressed.</w:t>
      </w:r>
    </w:p>
    <w:p w14:paraId="6E804BB0" w14:textId="610AEFFD" w:rsidR="00ED3E5A" w:rsidRPr="00ED3E5A" w:rsidRDefault="00ED3E5A" w:rsidP="00ED3E5A">
      <w:pPr>
        <w:pStyle w:val="ListeParagraf"/>
        <w:numPr>
          <w:ilvl w:val="1"/>
          <w:numId w:val="31"/>
        </w:numPr>
      </w:pPr>
      <w:r>
        <w:t>The user will select a 3D format model and upload it to the system.</w:t>
      </w:r>
    </w:p>
    <w:p w14:paraId="61C945AF" w14:textId="0ED064B1" w:rsidR="00ED3E5A" w:rsidRDefault="00ED3E5A" w:rsidP="00ED3E5A">
      <w:pPr>
        <w:pStyle w:val="Balk3"/>
        <w:numPr>
          <w:ilvl w:val="3"/>
          <w:numId w:val="13"/>
        </w:numPr>
      </w:pPr>
      <w:bookmarkStart w:id="24" w:name="_Toc57027647"/>
      <w:r>
        <w:t>Rendering the environment</w:t>
      </w:r>
      <w:bookmarkEnd w:id="24"/>
    </w:p>
    <w:p w14:paraId="39A1E50F" w14:textId="2297BD1E" w:rsidR="00ED3E5A" w:rsidRDefault="00ED3E5A" w:rsidP="00ED3E5A">
      <w:pPr>
        <w:pStyle w:val="ListeParagraf"/>
        <w:numPr>
          <w:ilvl w:val="0"/>
          <w:numId w:val="32"/>
        </w:numPr>
      </w:pPr>
      <w:r>
        <w:t>Use-case Name: Rendering the environment</w:t>
      </w:r>
    </w:p>
    <w:p w14:paraId="12DD52D5" w14:textId="33A31ED2" w:rsidR="00ED3E5A" w:rsidRDefault="00ED3E5A" w:rsidP="00ED3E5A">
      <w:pPr>
        <w:pStyle w:val="ListeParagraf"/>
        <w:numPr>
          <w:ilvl w:val="0"/>
          <w:numId w:val="32"/>
        </w:numPr>
      </w:pPr>
      <w:r>
        <w:t>Actor: Technician</w:t>
      </w:r>
    </w:p>
    <w:p w14:paraId="4FBF7BD0" w14:textId="65937E0F" w:rsidR="00ED3E5A" w:rsidRDefault="00ED3E5A" w:rsidP="00ED3E5A">
      <w:pPr>
        <w:pStyle w:val="ListeParagraf"/>
        <w:numPr>
          <w:ilvl w:val="0"/>
          <w:numId w:val="32"/>
        </w:numPr>
      </w:pPr>
      <w:r>
        <w:t xml:space="preserve">Entry Condition: Launch the application </w:t>
      </w:r>
    </w:p>
    <w:p w14:paraId="7FFDAA82" w14:textId="5759C64F" w:rsidR="00ED3E5A" w:rsidRDefault="00ED3E5A" w:rsidP="00ED3E5A">
      <w:pPr>
        <w:pStyle w:val="ListeParagraf"/>
        <w:numPr>
          <w:ilvl w:val="0"/>
          <w:numId w:val="32"/>
        </w:numPr>
      </w:pPr>
      <w:r>
        <w:t>Exit Condition: Successfully rendering environment without any error.</w:t>
      </w:r>
    </w:p>
    <w:p w14:paraId="41833629" w14:textId="342EA271" w:rsidR="00ED3E5A" w:rsidRDefault="00ED3E5A" w:rsidP="00ED3E5A">
      <w:pPr>
        <w:pStyle w:val="ListeParagraf"/>
        <w:numPr>
          <w:ilvl w:val="0"/>
          <w:numId w:val="32"/>
        </w:numPr>
      </w:pPr>
      <w:r>
        <w:t>Flow of events:</w:t>
      </w:r>
    </w:p>
    <w:p w14:paraId="61C1A353" w14:textId="26074992" w:rsidR="00ED3E5A" w:rsidRDefault="00ED3E5A" w:rsidP="00ED3E5A">
      <w:pPr>
        <w:pStyle w:val="ListeParagraf"/>
        <w:numPr>
          <w:ilvl w:val="1"/>
          <w:numId w:val="32"/>
        </w:numPr>
      </w:pPr>
      <w:r>
        <w:t>As soon as user launches the application, AR/VR camera will initialize.</w:t>
      </w:r>
    </w:p>
    <w:p w14:paraId="6BB38169" w14:textId="4DB59E12" w:rsidR="00ED3E5A" w:rsidRPr="00ED3E5A" w:rsidRDefault="00ED3E5A" w:rsidP="00ED3E5A">
      <w:pPr>
        <w:pStyle w:val="ListeParagraf"/>
        <w:numPr>
          <w:ilvl w:val="1"/>
          <w:numId w:val="32"/>
        </w:numPr>
      </w:pPr>
      <w:r>
        <w:t>System will start to track pre-defined objects.</w:t>
      </w:r>
    </w:p>
    <w:p w14:paraId="2A491B74" w14:textId="44C30E05" w:rsidR="00ED3E5A" w:rsidRDefault="00ED3E5A" w:rsidP="00ED3E5A">
      <w:pPr>
        <w:pStyle w:val="Balk3"/>
        <w:numPr>
          <w:ilvl w:val="3"/>
          <w:numId w:val="13"/>
        </w:numPr>
      </w:pPr>
      <w:bookmarkStart w:id="25" w:name="_Toc57027648"/>
      <w:r>
        <w:t>Connecting the Users</w:t>
      </w:r>
      <w:bookmarkEnd w:id="25"/>
    </w:p>
    <w:p w14:paraId="49D19AFF" w14:textId="63441484" w:rsidR="00ED3E5A" w:rsidRDefault="00ED3E5A" w:rsidP="00ED3E5A">
      <w:pPr>
        <w:pStyle w:val="ListeParagraf"/>
        <w:numPr>
          <w:ilvl w:val="0"/>
          <w:numId w:val="33"/>
        </w:numPr>
      </w:pPr>
      <w:r>
        <w:t>Use-case Name: Connecting the Users</w:t>
      </w:r>
    </w:p>
    <w:p w14:paraId="0933F85D" w14:textId="71F496EF" w:rsidR="00ED3E5A" w:rsidRDefault="00ED3E5A" w:rsidP="00ED3E5A">
      <w:pPr>
        <w:pStyle w:val="ListeParagraf"/>
        <w:numPr>
          <w:ilvl w:val="0"/>
          <w:numId w:val="33"/>
        </w:numPr>
      </w:pPr>
      <w:r>
        <w:t>Actor: Professional and Technician</w:t>
      </w:r>
    </w:p>
    <w:p w14:paraId="29CBC574" w14:textId="300AB7B4" w:rsidR="00ED3E5A" w:rsidRDefault="00ED3E5A" w:rsidP="00ED3E5A">
      <w:pPr>
        <w:pStyle w:val="ListeParagraf"/>
        <w:numPr>
          <w:ilvl w:val="0"/>
          <w:numId w:val="33"/>
        </w:numPr>
      </w:pPr>
      <w:r>
        <w:t>Entry Condition: Establishing connection between technician to professional</w:t>
      </w:r>
    </w:p>
    <w:p w14:paraId="0962B96D" w14:textId="0A2DB896" w:rsidR="00ED3E5A" w:rsidRDefault="00ED3E5A" w:rsidP="00ED3E5A">
      <w:pPr>
        <w:pStyle w:val="ListeParagraf"/>
        <w:numPr>
          <w:ilvl w:val="0"/>
          <w:numId w:val="33"/>
        </w:numPr>
      </w:pPr>
      <w:r>
        <w:t>Exit Condition: Users terminates the connection</w:t>
      </w:r>
    </w:p>
    <w:p w14:paraId="2B704C9C" w14:textId="374222CF" w:rsidR="00ED3E5A" w:rsidRDefault="00ED3E5A" w:rsidP="00ED3E5A">
      <w:pPr>
        <w:pStyle w:val="ListeParagraf"/>
        <w:numPr>
          <w:ilvl w:val="0"/>
          <w:numId w:val="33"/>
        </w:numPr>
      </w:pPr>
      <w:r>
        <w:t>Flow of events:</w:t>
      </w:r>
    </w:p>
    <w:p w14:paraId="0E37D77D" w14:textId="0F7E390F" w:rsidR="00ED3E5A" w:rsidRDefault="00ED3E5A" w:rsidP="00ED3E5A">
      <w:pPr>
        <w:pStyle w:val="ListeParagraf"/>
        <w:numPr>
          <w:ilvl w:val="1"/>
          <w:numId w:val="33"/>
        </w:numPr>
      </w:pPr>
      <w:r>
        <w:t>User and technician enter a shared code to provide connection</w:t>
      </w:r>
    </w:p>
    <w:p w14:paraId="0F528F95" w14:textId="0BFB9B45" w:rsidR="00ED3E5A" w:rsidRDefault="00ED3E5A" w:rsidP="00ED3E5A">
      <w:pPr>
        <w:pStyle w:val="ListeParagraf"/>
        <w:numPr>
          <w:ilvl w:val="1"/>
          <w:numId w:val="33"/>
        </w:numPr>
      </w:pPr>
      <w:r>
        <w:t>System will connect users peer to peer</w:t>
      </w:r>
    </w:p>
    <w:p w14:paraId="09FDABFD" w14:textId="2C068608" w:rsidR="00ED3E5A" w:rsidRPr="00ED3E5A" w:rsidRDefault="00ED3E5A" w:rsidP="00ED3E5A">
      <w:pPr>
        <w:pStyle w:val="ListeParagraf"/>
        <w:numPr>
          <w:ilvl w:val="1"/>
          <w:numId w:val="33"/>
        </w:numPr>
      </w:pPr>
      <w:r>
        <w:t>System will start transmitting data between technician and professional</w:t>
      </w:r>
    </w:p>
    <w:p w14:paraId="0A617DB8" w14:textId="234AA20F" w:rsidR="00ED3E5A" w:rsidRDefault="00ED3E5A" w:rsidP="00ED3E5A">
      <w:pPr>
        <w:pStyle w:val="Balk3"/>
        <w:numPr>
          <w:ilvl w:val="3"/>
          <w:numId w:val="13"/>
        </w:numPr>
      </w:pPr>
      <w:bookmarkStart w:id="26" w:name="_Toc57027649"/>
      <w:r>
        <w:t>Interaction with Rendered Objects</w:t>
      </w:r>
      <w:bookmarkEnd w:id="26"/>
    </w:p>
    <w:p w14:paraId="21F17002" w14:textId="6C202EE9" w:rsidR="00ED3E5A" w:rsidRDefault="00ED3E5A" w:rsidP="00ED3E5A">
      <w:pPr>
        <w:pStyle w:val="ListeParagraf"/>
        <w:numPr>
          <w:ilvl w:val="0"/>
          <w:numId w:val="34"/>
        </w:numPr>
      </w:pPr>
      <w:r>
        <w:t>Use-case Name: Interaction with Rendered Objects</w:t>
      </w:r>
    </w:p>
    <w:p w14:paraId="4662C854" w14:textId="0CA06F3A" w:rsidR="00ED3E5A" w:rsidRDefault="00ED3E5A" w:rsidP="00ED3E5A">
      <w:pPr>
        <w:pStyle w:val="ListeParagraf"/>
        <w:numPr>
          <w:ilvl w:val="0"/>
          <w:numId w:val="34"/>
        </w:numPr>
      </w:pPr>
      <w:r>
        <w:t>Actor: Technician</w:t>
      </w:r>
    </w:p>
    <w:p w14:paraId="56AC22EB" w14:textId="4CEE18EB" w:rsidR="00ED3E5A" w:rsidRDefault="00ED3E5A" w:rsidP="00ED3E5A">
      <w:pPr>
        <w:pStyle w:val="ListeParagraf"/>
        <w:numPr>
          <w:ilvl w:val="0"/>
          <w:numId w:val="34"/>
        </w:numPr>
      </w:pPr>
      <w:r>
        <w:t>Entry Condition: Starting interaction with object with using real tools</w:t>
      </w:r>
    </w:p>
    <w:p w14:paraId="24C47A7F" w14:textId="33DCAF40" w:rsidR="00ED3E5A" w:rsidRDefault="00ED3E5A" w:rsidP="00ED3E5A">
      <w:pPr>
        <w:pStyle w:val="ListeParagraf"/>
        <w:numPr>
          <w:ilvl w:val="0"/>
          <w:numId w:val="34"/>
        </w:numPr>
      </w:pPr>
      <w:r>
        <w:t>Exit Condition: User deselects the object</w:t>
      </w:r>
    </w:p>
    <w:p w14:paraId="209C2DE9" w14:textId="7D983679" w:rsidR="00ED3E5A" w:rsidRDefault="00ED3E5A" w:rsidP="00ED3E5A">
      <w:pPr>
        <w:pStyle w:val="ListeParagraf"/>
        <w:numPr>
          <w:ilvl w:val="0"/>
          <w:numId w:val="34"/>
        </w:numPr>
      </w:pPr>
      <w:r>
        <w:t>Flow of events:</w:t>
      </w:r>
    </w:p>
    <w:p w14:paraId="2299F9F8" w14:textId="59140A8E" w:rsidR="00ED3E5A" w:rsidRDefault="00ED3E5A" w:rsidP="00ED3E5A">
      <w:pPr>
        <w:pStyle w:val="ListeParagraf"/>
        <w:numPr>
          <w:ilvl w:val="1"/>
          <w:numId w:val="34"/>
        </w:numPr>
      </w:pPr>
      <w:r>
        <w:t>Technician will choose a real tool to interact with the object</w:t>
      </w:r>
    </w:p>
    <w:p w14:paraId="0137D133" w14:textId="3DA02F11" w:rsidR="00ED3E5A" w:rsidRPr="00ED3E5A" w:rsidRDefault="00ED3E5A" w:rsidP="00ED3E5A">
      <w:pPr>
        <w:pStyle w:val="ListeParagraf"/>
        <w:numPr>
          <w:ilvl w:val="1"/>
          <w:numId w:val="34"/>
        </w:numPr>
      </w:pPr>
      <w:r>
        <w:t>System sends the data of selected object to the professional</w:t>
      </w:r>
    </w:p>
    <w:p w14:paraId="269B82C7" w14:textId="2B59421C" w:rsidR="00ED3E5A" w:rsidRDefault="00ED3E5A" w:rsidP="00ED3E5A">
      <w:pPr>
        <w:pStyle w:val="Balk3"/>
        <w:numPr>
          <w:ilvl w:val="3"/>
          <w:numId w:val="13"/>
        </w:numPr>
      </w:pPr>
      <w:bookmarkStart w:id="27" w:name="_Toc57027650"/>
      <w:r>
        <w:t>Professional Feedbacks to the Technician</w:t>
      </w:r>
      <w:bookmarkEnd w:id="27"/>
    </w:p>
    <w:p w14:paraId="73035E90" w14:textId="0B66344E" w:rsidR="00ED3E5A" w:rsidRDefault="00ED3E5A" w:rsidP="00ED3E5A">
      <w:pPr>
        <w:pStyle w:val="ListeParagraf"/>
        <w:numPr>
          <w:ilvl w:val="0"/>
          <w:numId w:val="36"/>
        </w:numPr>
      </w:pPr>
      <w:r>
        <w:t>Use-case Name: Feedback</w:t>
      </w:r>
    </w:p>
    <w:p w14:paraId="634FC035" w14:textId="4362DEFF" w:rsidR="00ED3E5A" w:rsidRDefault="00ED3E5A" w:rsidP="00ED3E5A">
      <w:pPr>
        <w:pStyle w:val="ListeParagraf"/>
        <w:numPr>
          <w:ilvl w:val="0"/>
          <w:numId w:val="36"/>
        </w:numPr>
      </w:pPr>
      <w:r>
        <w:t>Actor: Professional and Technician</w:t>
      </w:r>
    </w:p>
    <w:p w14:paraId="058DA1E0" w14:textId="18FCBEB8" w:rsidR="00ED3E5A" w:rsidRDefault="00ED3E5A" w:rsidP="00ED3E5A">
      <w:pPr>
        <w:pStyle w:val="ListeParagraf"/>
        <w:numPr>
          <w:ilvl w:val="0"/>
          <w:numId w:val="36"/>
        </w:numPr>
      </w:pPr>
      <w:r>
        <w:t>Entry Condition: Professional starts interacting with the model data that sent from the technician’s client.</w:t>
      </w:r>
    </w:p>
    <w:p w14:paraId="2587C214" w14:textId="6F22D170" w:rsidR="00ED3E5A" w:rsidRDefault="00ED3E5A" w:rsidP="00ED3E5A">
      <w:pPr>
        <w:pStyle w:val="ListeParagraf"/>
        <w:numPr>
          <w:ilvl w:val="0"/>
          <w:numId w:val="36"/>
        </w:numPr>
      </w:pPr>
      <w:r>
        <w:t xml:space="preserve">Exit Condition: Sending feedback to the technician </w:t>
      </w:r>
    </w:p>
    <w:p w14:paraId="642D397A" w14:textId="42E9E4E4" w:rsidR="00ED3E5A" w:rsidRDefault="00ED3E5A" w:rsidP="00ED3E5A">
      <w:pPr>
        <w:pStyle w:val="ListeParagraf"/>
        <w:numPr>
          <w:ilvl w:val="0"/>
          <w:numId w:val="36"/>
        </w:numPr>
      </w:pPr>
      <w:r>
        <w:t>Flow of events:</w:t>
      </w:r>
    </w:p>
    <w:p w14:paraId="3602F0B6" w14:textId="47CB154E" w:rsidR="00ED3E5A" w:rsidRDefault="00ED3E5A" w:rsidP="00ED3E5A">
      <w:pPr>
        <w:pStyle w:val="ListeParagraf"/>
        <w:numPr>
          <w:ilvl w:val="1"/>
          <w:numId w:val="36"/>
        </w:numPr>
      </w:pPr>
      <w:r>
        <w:t>Professional interacts with the model with predefined UI tools</w:t>
      </w:r>
    </w:p>
    <w:p w14:paraId="1A49E7AB" w14:textId="0CD62CE6" w:rsidR="00ED3E5A" w:rsidRPr="00ED3E5A" w:rsidRDefault="00ED3E5A" w:rsidP="00ED3E5A">
      <w:pPr>
        <w:pStyle w:val="ListeParagraf"/>
        <w:numPr>
          <w:ilvl w:val="1"/>
          <w:numId w:val="36"/>
        </w:numPr>
      </w:pPr>
      <w:r>
        <w:t>Confirms changes and sends the feedback</w:t>
      </w:r>
    </w:p>
    <w:p w14:paraId="68946A5E" w14:textId="20C18F5D" w:rsidR="00ED3E5A" w:rsidRPr="00ED3E5A" w:rsidRDefault="00ED3E5A" w:rsidP="00ED3E5A">
      <w:pPr>
        <w:pStyle w:val="Balk3"/>
        <w:numPr>
          <w:ilvl w:val="3"/>
          <w:numId w:val="13"/>
        </w:numPr>
      </w:pPr>
      <w:bookmarkStart w:id="28" w:name="_Toc57027651"/>
      <w:r>
        <w:lastRenderedPageBreak/>
        <w:t>Terminating the Application</w:t>
      </w:r>
      <w:bookmarkEnd w:id="28"/>
    </w:p>
    <w:p w14:paraId="2045C310" w14:textId="6CAEC3B8" w:rsidR="00ED3E5A" w:rsidRDefault="00ED3E5A" w:rsidP="00ED3E5A">
      <w:pPr>
        <w:pStyle w:val="ListeParagraf"/>
        <w:numPr>
          <w:ilvl w:val="0"/>
          <w:numId w:val="37"/>
        </w:numPr>
      </w:pPr>
      <w:r>
        <w:t>Use-case Name: Terminating the Application</w:t>
      </w:r>
    </w:p>
    <w:p w14:paraId="2F58EFD7" w14:textId="5702BDB9" w:rsidR="00ED3E5A" w:rsidRDefault="00ED3E5A" w:rsidP="00ED3E5A">
      <w:pPr>
        <w:pStyle w:val="ListeParagraf"/>
        <w:numPr>
          <w:ilvl w:val="0"/>
          <w:numId w:val="37"/>
        </w:numPr>
      </w:pPr>
      <w:r>
        <w:t>Actor: Professional and Technician</w:t>
      </w:r>
    </w:p>
    <w:p w14:paraId="01F5D956" w14:textId="5A167578" w:rsidR="00ED3E5A" w:rsidRDefault="00ED3E5A" w:rsidP="00ED3E5A">
      <w:pPr>
        <w:pStyle w:val="ListeParagraf"/>
        <w:numPr>
          <w:ilvl w:val="0"/>
          <w:numId w:val="37"/>
        </w:numPr>
      </w:pPr>
      <w:r>
        <w:t>Entry Condition: Technician and Professional done repairing part.</w:t>
      </w:r>
    </w:p>
    <w:p w14:paraId="4F9F5DA1" w14:textId="236A9814" w:rsidR="00ED3E5A" w:rsidRDefault="00ED3E5A" w:rsidP="00ED3E5A">
      <w:pPr>
        <w:pStyle w:val="ListeParagraf"/>
        <w:numPr>
          <w:ilvl w:val="0"/>
          <w:numId w:val="37"/>
        </w:numPr>
      </w:pPr>
      <w:r>
        <w:t>Exit Condition: User exits successfully</w:t>
      </w:r>
    </w:p>
    <w:p w14:paraId="2FD7DBD5" w14:textId="2D68EA3D" w:rsidR="00ED3E5A" w:rsidRDefault="00ED3E5A" w:rsidP="00ED3E5A">
      <w:pPr>
        <w:pStyle w:val="ListeParagraf"/>
        <w:numPr>
          <w:ilvl w:val="0"/>
          <w:numId w:val="37"/>
        </w:numPr>
      </w:pPr>
      <w:r>
        <w:t>Flow of events:</w:t>
      </w:r>
    </w:p>
    <w:p w14:paraId="56A115E3" w14:textId="67923529" w:rsidR="00ED3E5A" w:rsidRPr="00ED3E5A" w:rsidRDefault="00ED3E5A" w:rsidP="00ED3E5A">
      <w:pPr>
        <w:pStyle w:val="ListeParagraf"/>
        <w:numPr>
          <w:ilvl w:val="1"/>
          <w:numId w:val="37"/>
        </w:numPr>
      </w:pPr>
      <w:r>
        <w:t>When users done with successfully repairing, clicks the exit button.</w:t>
      </w:r>
    </w:p>
    <w:p w14:paraId="45F7C465" w14:textId="3340B0E5" w:rsidR="00ED3E5A" w:rsidRDefault="00ED3E5A" w:rsidP="00ED3E5A"/>
    <w:p w14:paraId="53CF08BF" w14:textId="33FC5232" w:rsidR="002E3B52" w:rsidRDefault="002E3B52" w:rsidP="00ED3E5A"/>
    <w:p w14:paraId="71EA163D" w14:textId="77777777" w:rsidR="002E3B52" w:rsidRPr="00ED3E5A" w:rsidRDefault="002E3B52" w:rsidP="00ED3E5A"/>
    <w:p w14:paraId="35DE3124" w14:textId="08BD2977" w:rsidR="002E3B52" w:rsidRDefault="004919A2" w:rsidP="002E3B52">
      <w:pPr>
        <w:pStyle w:val="Balk3"/>
      </w:pPr>
      <w:bookmarkStart w:id="29" w:name="_Toc57027652"/>
      <w:r>
        <w:t>Use-Case Model</w:t>
      </w:r>
      <w:bookmarkEnd w:id="29"/>
    </w:p>
    <w:p w14:paraId="0BFC18A8" w14:textId="6C73D85F" w:rsidR="002E3B52" w:rsidRDefault="002E3B52" w:rsidP="002E3B52">
      <w:r>
        <w:rPr>
          <w:noProof/>
        </w:rPr>
        <w:drawing>
          <wp:anchor distT="0" distB="0" distL="114300" distR="114300" simplePos="0" relativeHeight="251681792" behindDoc="1" locked="0" layoutInCell="1" allowOverlap="1" wp14:anchorId="30C5B66D" wp14:editId="5B508190">
            <wp:simplePos x="0" y="0"/>
            <wp:positionH relativeFrom="column">
              <wp:posOffset>-1112519</wp:posOffset>
            </wp:positionH>
            <wp:positionV relativeFrom="paragraph">
              <wp:posOffset>165735</wp:posOffset>
            </wp:positionV>
            <wp:extent cx="7201474" cy="5562600"/>
            <wp:effectExtent l="0" t="0" r="0" b="0"/>
            <wp:wrapNone/>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60498" cy="56081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F75753" w14:textId="507C2AE7" w:rsidR="002E3B52" w:rsidRDefault="002E3B52" w:rsidP="002E3B52"/>
    <w:p w14:paraId="293AAB6E" w14:textId="5A6D205A" w:rsidR="002E3B52" w:rsidRDefault="002E3B52" w:rsidP="002E3B52"/>
    <w:p w14:paraId="13B80E89" w14:textId="69CB85E3" w:rsidR="002E3B52" w:rsidRDefault="002E3B52" w:rsidP="002E3B52"/>
    <w:p w14:paraId="368CBAFF" w14:textId="55901B8A" w:rsidR="002E3B52" w:rsidRDefault="002E3B52" w:rsidP="002E3B52"/>
    <w:p w14:paraId="1054DA13" w14:textId="6A377441" w:rsidR="002E3B52" w:rsidRDefault="002E3B52" w:rsidP="002E3B52"/>
    <w:p w14:paraId="5C50FE74" w14:textId="2A3E7FF5" w:rsidR="002E3B52" w:rsidRDefault="002E3B52" w:rsidP="002E3B52"/>
    <w:p w14:paraId="3ABFAF59" w14:textId="66B6BEE6" w:rsidR="002E3B52" w:rsidRDefault="002E3B52" w:rsidP="002E3B52"/>
    <w:p w14:paraId="0BC66808" w14:textId="744D754A" w:rsidR="002E3B52" w:rsidRDefault="002E3B52" w:rsidP="002E3B52"/>
    <w:p w14:paraId="5A998D5E" w14:textId="4FD14828" w:rsidR="002E3B52" w:rsidRDefault="002E3B52" w:rsidP="002E3B52"/>
    <w:p w14:paraId="2ACA0DC9" w14:textId="247F9709" w:rsidR="002E3B52" w:rsidRDefault="002E3B52" w:rsidP="002E3B52"/>
    <w:p w14:paraId="4DD204E4" w14:textId="0D1289C1" w:rsidR="002E3B52" w:rsidRDefault="002E3B52" w:rsidP="002E3B52"/>
    <w:p w14:paraId="1B3B6C4F" w14:textId="51B6D935" w:rsidR="002E3B52" w:rsidRDefault="002E3B52" w:rsidP="002E3B52"/>
    <w:p w14:paraId="6EB79D2B" w14:textId="15156F70" w:rsidR="002E3B52" w:rsidRDefault="002E3B52" w:rsidP="002E3B52"/>
    <w:p w14:paraId="7260D60E" w14:textId="0800C409" w:rsidR="002E3B52" w:rsidRDefault="002E3B52" w:rsidP="002E3B52"/>
    <w:p w14:paraId="206D44F2" w14:textId="1AFAA9D2" w:rsidR="002E3B52" w:rsidRDefault="002E3B52" w:rsidP="002E3B52"/>
    <w:p w14:paraId="1D518FB8" w14:textId="5D0342AF" w:rsidR="002E3B52" w:rsidRDefault="002E3B52" w:rsidP="002E3B52"/>
    <w:p w14:paraId="6122204B" w14:textId="753DCC96" w:rsidR="002E3B52" w:rsidRDefault="002E3B52" w:rsidP="002E3B52"/>
    <w:p w14:paraId="7D669313" w14:textId="77777777" w:rsidR="002E3B52" w:rsidRDefault="002E3B52" w:rsidP="002E3B52">
      <w:pPr>
        <w:jc w:val="center"/>
      </w:pPr>
    </w:p>
    <w:p w14:paraId="23AF44DF" w14:textId="77777777" w:rsidR="002E3B52" w:rsidRDefault="002E3B52" w:rsidP="002E3B52">
      <w:pPr>
        <w:jc w:val="center"/>
      </w:pPr>
    </w:p>
    <w:p w14:paraId="7DE4C060" w14:textId="77777777" w:rsidR="002E3B52" w:rsidRDefault="002E3B52" w:rsidP="002E3B52">
      <w:pPr>
        <w:jc w:val="center"/>
      </w:pPr>
    </w:p>
    <w:p w14:paraId="3D2A8D3A" w14:textId="77777777" w:rsidR="002E3B52" w:rsidRDefault="002E3B52" w:rsidP="002E3B52">
      <w:pPr>
        <w:jc w:val="center"/>
      </w:pPr>
    </w:p>
    <w:p w14:paraId="37D0C97C" w14:textId="7BCF9031" w:rsidR="002E3B52" w:rsidRPr="002E3B52" w:rsidRDefault="002E3B52" w:rsidP="00B86AEB">
      <w:pPr>
        <w:spacing w:after="0" w:line="240" w:lineRule="auto"/>
        <w:jc w:val="center"/>
      </w:pPr>
      <w:r>
        <w:t>Figure 1 – Use case model</w:t>
      </w:r>
    </w:p>
    <w:p w14:paraId="0EDE7B1E" w14:textId="4F800CAA" w:rsidR="002E3B52" w:rsidRDefault="004919A2" w:rsidP="002E3B52">
      <w:pPr>
        <w:pStyle w:val="Balk3"/>
      </w:pPr>
      <w:bookmarkStart w:id="30" w:name="_Toc57027653"/>
      <w:r>
        <w:lastRenderedPageBreak/>
        <w:t>Object and Class Mode</w:t>
      </w:r>
      <w:r w:rsidR="002E3B52">
        <w:t>l</w:t>
      </w:r>
      <w:r w:rsidR="002E3B52">
        <mc:AlternateContent>
          <mc:Choice Requires="wps">
            <w:drawing>
              <wp:anchor distT="0" distB="0" distL="114300" distR="114300" simplePos="0" relativeHeight="251667456" behindDoc="0" locked="0" layoutInCell="1" allowOverlap="1" wp14:anchorId="4AEF17C0" wp14:editId="1B578B11">
                <wp:simplePos x="0" y="0"/>
                <wp:positionH relativeFrom="column">
                  <wp:posOffset>6268085</wp:posOffset>
                </wp:positionH>
                <wp:positionV relativeFrom="paragraph">
                  <wp:posOffset>217805</wp:posOffset>
                </wp:positionV>
                <wp:extent cx="45085" cy="635"/>
                <wp:effectExtent l="0" t="0" r="0" b="6350"/>
                <wp:wrapTopAndBottom/>
                <wp:docPr id="20" name="Text Box 20"/>
                <wp:cNvGraphicFramePr/>
                <a:graphic xmlns:a="http://schemas.openxmlformats.org/drawingml/2006/main">
                  <a:graphicData uri="http://schemas.microsoft.com/office/word/2010/wordprocessingShape">
                    <wps:wsp>
                      <wps:cNvSpPr txBox="1"/>
                      <wps:spPr>
                        <a:xfrm>
                          <a:off x="0" y="0"/>
                          <a:ext cx="45085" cy="635"/>
                        </a:xfrm>
                        <a:prstGeom prst="rect">
                          <a:avLst/>
                        </a:prstGeom>
                        <a:solidFill>
                          <a:prstClr val="white"/>
                        </a:solidFill>
                        <a:ln>
                          <a:noFill/>
                        </a:ln>
                      </wps:spPr>
                      <wps:txbx>
                        <w:txbxContent>
                          <w:p w14:paraId="1C507994" w14:textId="146E50B1" w:rsidR="0041783B" w:rsidRPr="003A21EE" w:rsidRDefault="0041783B" w:rsidP="003A21EE">
                            <w:pPr>
                              <w:pStyle w:val="ResimYazs"/>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EF17C0" id="Text Box 20" o:spid="_x0000_s1028" type="#_x0000_t202" style="position:absolute;left:0;text-align:left;margin-left:493.55pt;margin-top:17.15pt;width:3.5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" stroked="f">
                <v:textbox style="mso-fit-shape-to-text:t" inset="0,0,0,0">
                  <w:txbxContent>
                    <w:p w14:paraId="1C507994" w14:textId="146E50B1" w:rsidR="0041783B" w:rsidRPr="003A21EE" w:rsidRDefault="0041783B" w:rsidP="003A21EE">
                      <w:pPr>
                        <w:pStyle w:val="ResimYazs"/>
                      </w:pPr>
                    </w:p>
                  </w:txbxContent>
                </v:textbox>
                <w10:wrap type="topAndBottom"/>
              </v:shape>
            </w:pict>
          </mc:Fallback>
        </mc:AlternateContent>
      </w:r>
      <w:bookmarkEnd w:id="30"/>
    </w:p>
    <w:p w14:paraId="30ED89EB" w14:textId="00320065" w:rsidR="002E3B52" w:rsidRDefault="002E3B52">
      <w:pPr>
        <w:spacing w:after="0" w:line="240" w:lineRule="auto"/>
        <w:rPr>
          <w:noProof/>
        </w:rPr>
      </w:pPr>
    </w:p>
    <w:p w14:paraId="20DCEA10" w14:textId="0F614409" w:rsidR="002E3B52" w:rsidRDefault="002E3B52">
      <w:pPr>
        <w:spacing w:after="0" w:line="240" w:lineRule="auto"/>
      </w:pPr>
      <w:r>
        <w:rPr>
          <w:noProof/>
        </w:rPr>
        <w:drawing>
          <wp:inline distT="0" distB="0" distL="0" distR="0" wp14:anchorId="3486A4AF" wp14:editId="7932C963">
            <wp:extent cx="5270500" cy="5033645"/>
            <wp:effectExtent l="0" t="0" r="635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033645"/>
                    </a:xfrm>
                    <a:prstGeom prst="rect">
                      <a:avLst/>
                    </a:prstGeom>
                    <a:noFill/>
                    <a:ln>
                      <a:noFill/>
                    </a:ln>
                  </pic:spPr>
                </pic:pic>
              </a:graphicData>
            </a:graphic>
          </wp:inline>
        </w:drawing>
      </w:r>
    </w:p>
    <w:p w14:paraId="217BC4F2" w14:textId="45691B57" w:rsidR="00B86AEB" w:rsidRDefault="00B86AEB" w:rsidP="00B86AEB">
      <w:pPr>
        <w:spacing w:after="0" w:line="240" w:lineRule="auto"/>
        <w:jc w:val="center"/>
      </w:pPr>
      <w:r>
        <w:t>Figure 2 – Class diagram</w:t>
      </w:r>
    </w:p>
    <w:p w14:paraId="2C28F8E8" w14:textId="77777777" w:rsidR="002E3B52" w:rsidRDefault="002E3B52">
      <w:pPr>
        <w:spacing w:after="0" w:line="240" w:lineRule="auto"/>
      </w:pPr>
    </w:p>
    <w:p w14:paraId="7D5FD419" w14:textId="77777777" w:rsidR="002E3B52" w:rsidRDefault="002E3B52">
      <w:pPr>
        <w:spacing w:after="0" w:line="240" w:lineRule="auto"/>
      </w:pPr>
    </w:p>
    <w:p w14:paraId="7EE3A656" w14:textId="77777777" w:rsidR="002E3B52" w:rsidRDefault="002E3B52" w:rsidP="002E3B52">
      <w:pPr>
        <w:rPr>
          <w:b/>
          <w:bCs/>
        </w:rPr>
      </w:pPr>
      <w:r w:rsidRPr="00642736">
        <w:rPr>
          <w:b/>
          <w:bCs/>
        </w:rPr>
        <w:t xml:space="preserve">Classes of </w:t>
      </w:r>
      <w:proofErr w:type="spellStart"/>
      <w:r w:rsidRPr="00642736">
        <w:rPr>
          <w:b/>
          <w:bCs/>
        </w:rPr>
        <w:t>Virtuanance</w:t>
      </w:r>
      <w:proofErr w:type="spellEnd"/>
    </w:p>
    <w:p w14:paraId="7E712DD8" w14:textId="77777777" w:rsidR="002E3B52" w:rsidRDefault="002E3B52" w:rsidP="002E3B52">
      <w:r>
        <w:rPr>
          <w:b/>
          <w:bCs/>
        </w:rPr>
        <w:t xml:space="preserve">System: </w:t>
      </w:r>
      <w:r>
        <w:t xml:space="preserve">Once the user launches the application, system will handle all the initializations. These initializations include initializing models, initializing Vuforia tracker and initializing UI. </w:t>
      </w:r>
    </w:p>
    <w:p w14:paraId="56F8BA5E" w14:textId="77777777" w:rsidR="002E3B52" w:rsidRDefault="002E3B52" w:rsidP="002E3B52">
      <w:proofErr w:type="spellStart"/>
      <w:r>
        <w:rPr>
          <w:b/>
          <w:bCs/>
        </w:rPr>
        <w:t>initModels</w:t>
      </w:r>
      <w:proofErr w:type="spellEnd"/>
      <w:r>
        <w:rPr>
          <w:b/>
          <w:bCs/>
        </w:rPr>
        <w:t xml:space="preserve">: </w:t>
      </w:r>
      <w:r>
        <w:t xml:space="preserve">This class is called in the beginning of the launch. This class handles the importing of trackable objects, such as custom imported models. </w:t>
      </w:r>
    </w:p>
    <w:p w14:paraId="1F128E94" w14:textId="2A6C9463" w:rsidR="002E3B52" w:rsidRDefault="002E3B52" w:rsidP="002E3B52">
      <w:proofErr w:type="spellStart"/>
      <w:r>
        <w:rPr>
          <w:b/>
          <w:bCs/>
        </w:rPr>
        <w:t>modelImporter</w:t>
      </w:r>
      <w:proofErr w:type="spellEnd"/>
      <w:r>
        <w:rPr>
          <w:b/>
          <w:bCs/>
        </w:rPr>
        <w:t xml:space="preserve">: </w:t>
      </w:r>
      <w:proofErr w:type="spellStart"/>
      <w:r>
        <w:t>modelImporter</w:t>
      </w:r>
      <w:proofErr w:type="spellEnd"/>
      <w:r>
        <w:t xml:space="preserve"> class is called with UI interaction. Basically, whenever the user wants to import a new model, this class will be </w:t>
      </w:r>
      <w:r w:rsidR="009140A5">
        <w:t>called,</w:t>
      </w:r>
      <w:r>
        <w:t xml:space="preserve"> and it will create a file chooser popup menu. After choosing the file, this class will translate the 3d model to .obj </w:t>
      </w:r>
      <w:r w:rsidR="009140A5">
        <w:t>format and</w:t>
      </w:r>
      <w:r>
        <w:t xml:space="preserve"> will store it in the local system.</w:t>
      </w:r>
    </w:p>
    <w:p w14:paraId="25F482DB" w14:textId="77777777" w:rsidR="002E3B52" w:rsidRPr="00642736" w:rsidRDefault="002E3B52" w:rsidP="002E3B52">
      <w:r>
        <w:rPr>
          <w:b/>
          <w:bCs/>
        </w:rPr>
        <w:t xml:space="preserve">User: </w:t>
      </w:r>
      <w:r>
        <w:t xml:space="preserve">This class defines the basic user properties. It can terminate the connection established, and it holds a </w:t>
      </w:r>
      <w:proofErr w:type="spellStart"/>
      <w:r>
        <w:t>clientID</w:t>
      </w:r>
      <w:proofErr w:type="spellEnd"/>
      <w:r>
        <w:t xml:space="preserve"> value which is specially given to every user.</w:t>
      </w:r>
    </w:p>
    <w:p w14:paraId="304CE327" w14:textId="77777777" w:rsidR="002E3B52" w:rsidRPr="00642736" w:rsidRDefault="002E3B52" w:rsidP="002E3B52">
      <w:proofErr w:type="spellStart"/>
      <w:r>
        <w:rPr>
          <w:b/>
          <w:bCs/>
        </w:rPr>
        <w:t>interactObject</w:t>
      </w:r>
      <w:proofErr w:type="spellEnd"/>
      <w:r>
        <w:rPr>
          <w:b/>
          <w:bCs/>
        </w:rPr>
        <w:t xml:space="preserve">: </w:t>
      </w:r>
      <w:r>
        <w:t>This class is used by technicians to interact with the augmented objects. Methods of this class is called whenever the user touches any trackable objects.</w:t>
      </w:r>
    </w:p>
    <w:p w14:paraId="10B30F9C" w14:textId="622C35EA" w:rsidR="002E3B52" w:rsidRPr="00642736" w:rsidRDefault="002E3B52" w:rsidP="002E3B52">
      <w:r>
        <w:rPr>
          <w:b/>
          <w:bCs/>
        </w:rPr>
        <w:lastRenderedPageBreak/>
        <w:t xml:space="preserve">Connect: </w:t>
      </w:r>
      <w:r>
        <w:t xml:space="preserve">This class gets the required values from the peers and passes them to the </w:t>
      </w:r>
      <w:proofErr w:type="spellStart"/>
      <w:r>
        <w:t>establishConnection</w:t>
      </w:r>
      <w:proofErr w:type="spellEnd"/>
      <w:r>
        <w:t xml:space="preserve"> class.</w:t>
      </w:r>
    </w:p>
    <w:p w14:paraId="406A8F3D" w14:textId="4F60A7F0" w:rsidR="002E3B52" w:rsidRPr="00642736" w:rsidRDefault="002E3B52" w:rsidP="002E3B52">
      <w:proofErr w:type="spellStart"/>
      <w:r>
        <w:rPr>
          <w:b/>
          <w:bCs/>
        </w:rPr>
        <w:t>establishConnection</w:t>
      </w:r>
      <w:proofErr w:type="spellEnd"/>
      <w:r>
        <w:rPr>
          <w:b/>
          <w:bCs/>
        </w:rPr>
        <w:t xml:space="preserve">: </w:t>
      </w:r>
      <w:r>
        <w:t xml:space="preserve">Whenever two peers try to connect to the same room (specified with the </w:t>
      </w:r>
      <w:proofErr w:type="spellStart"/>
      <w:r>
        <w:t>roomName</w:t>
      </w:r>
      <w:proofErr w:type="spellEnd"/>
      <w:r>
        <w:t xml:space="preserve"> in Connect class), this class will try to establish connection between the peers. After establishing connection, it will try to start data transmission between the peers. </w:t>
      </w:r>
      <w:proofErr w:type="spellStart"/>
      <w:r>
        <w:t>sendData</w:t>
      </w:r>
      <w:proofErr w:type="spellEnd"/>
      <w:r>
        <w:t xml:space="preserve"> function will be used to specifically sending data between the peers.</w:t>
      </w:r>
    </w:p>
    <w:p w14:paraId="53060082" w14:textId="1A892C69" w:rsidR="002E3B52" w:rsidRPr="008E6D9E" w:rsidRDefault="002E3B52" w:rsidP="002E3B52">
      <w:proofErr w:type="spellStart"/>
      <w:r>
        <w:rPr>
          <w:b/>
          <w:bCs/>
        </w:rPr>
        <w:t>createFeedback</w:t>
      </w:r>
      <w:proofErr w:type="spellEnd"/>
      <w:r>
        <w:rPr>
          <w:b/>
          <w:bCs/>
        </w:rPr>
        <w:t xml:space="preserve">: </w:t>
      </w:r>
      <w:r>
        <w:t xml:space="preserve">Objects that are being sent from the </w:t>
      </w:r>
      <w:proofErr w:type="spellStart"/>
      <w:r>
        <w:t>sendData</w:t>
      </w:r>
      <w:proofErr w:type="spellEnd"/>
      <w:r>
        <w:t xml:space="preserve"> function of </w:t>
      </w:r>
      <w:proofErr w:type="spellStart"/>
      <w:r>
        <w:t>establishConnection</w:t>
      </w:r>
      <w:proofErr w:type="spellEnd"/>
      <w:r>
        <w:t xml:space="preserve"> class will appear in the professional’s screen, and professional will use this class to create feedback animations with the use of predefined tools. </w:t>
      </w:r>
    </w:p>
    <w:p w14:paraId="040221EE" w14:textId="56F3130D" w:rsidR="002E3B52" w:rsidRDefault="002E3B52" w:rsidP="002E3B52">
      <w:proofErr w:type="spellStart"/>
      <w:r>
        <w:rPr>
          <w:b/>
          <w:bCs/>
        </w:rPr>
        <w:t>animationCreater</w:t>
      </w:r>
      <w:proofErr w:type="spellEnd"/>
      <w:r>
        <w:rPr>
          <w:b/>
          <w:bCs/>
        </w:rPr>
        <w:t xml:space="preserve">: </w:t>
      </w:r>
      <w:r>
        <w:t xml:space="preserve">This class will help creating animations that are being specified in </w:t>
      </w:r>
      <w:proofErr w:type="spellStart"/>
      <w:r>
        <w:t>createFeedback</w:t>
      </w:r>
      <w:proofErr w:type="spellEnd"/>
      <w:r>
        <w:t>.</w:t>
      </w:r>
    </w:p>
    <w:p w14:paraId="161D7B4B" w14:textId="0CB6F580" w:rsidR="002E3B52" w:rsidRDefault="002E3B52" w:rsidP="002E3B52"/>
    <w:p w14:paraId="780C9FB4" w14:textId="2ACDBF8A" w:rsidR="002E3B52" w:rsidRDefault="002E3B52" w:rsidP="002E3B52">
      <w:pPr>
        <w:pStyle w:val="Balk3"/>
      </w:pPr>
      <w:bookmarkStart w:id="31" w:name="_Toc57027654"/>
      <w:r>
        <w:t>Dynamic Models</w:t>
      </w:r>
      <w:bookmarkEnd w:id="31"/>
    </w:p>
    <w:p w14:paraId="22F05E93" w14:textId="3AD0B541" w:rsidR="002E3B52" w:rsidRDefault="002E3B52" w:rsidP="002E3B52">
      <w:pPr>
        <w:pStyle w:val="Balk3"/>
        <w:numPr>
          <w:ilvl w:val="3"/>
          <w:numId w:val="13"/>
        </w:numPr>
      </w:pPr>
      <w:bookmarkStart w:id="32" w:name="_Toc57027655"/>
      <w:r>
        <w:t>State Chart</w:t>
      </w:r>
      <w:bookmarkEnd w:id="32"/>
    </w:p>
    <w:p w14:paraId="496A9C3B" w14:textId="462EACE5" w:rsidR="00B86AEB" w:rsidRDefault="00B86AEB" w:rsidP="00B86AEB">
      <w:r>
        <w:rPr>
          <w:noProof/>
        </w:rPr>
        <w:drawing>
          <wp:anchor distT="0" distB="0" distL="114300" distR="114300" simplePos="0" relativeHeight="251694080" behindDoc="1" locked="0" layoutInCell="1" allowOverlap="1" wp14:anchorId="13349EBF" wp14:editId="7E0C3491">
            <wp:simplePos x="0" y="0"/>
            <wp:positionH relativeFrom="column">
              <wp:posOffset>228600</wp:posOffset>
            </wp:positionH>
            <wp:positionV relativeFrom="paragraph">
              <wp:posOffset>9525</wp:posOffset>
            </wp:positionV>
            <wp:extent cx="5270500" cy="3902075"/>
            <wp:effectExtent l="0" t="0" r="6350" b="3175"/>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902075"/>
                    </a:xfrm>
                    <a:prstGeom prst="rect">
                      <a:avLst/>
                    </a:prstGeom>
                    <a:noFill/>
                    <a:ln>
                      <a:noFill/>
                    </a:ln>
                  </pic:spPr>
                </pic:pic>
              </a:graphicData>
            </a:graphic>
          </wp:anchor>
        </w:drawing>
      </w:r>
    </w:p>
    <w:p w14:paraId="669DE96E" w14:textId="3F33FD92" w:rsidR="00B86AEB" w:rsidRDefault="00B86AEB" w:rsidP="00B86AEB"/>
    <w:p w14:paraId="4FA5C2CC" w14:textId="252EE367" w:rsidR="00B86AEB" w:rsidRDefault="00B86AEB" w:rsidP="00B86AEB"/>
    <w:p w14:paraId="12D6B159" w14:textId="515E6F62" w:rsidR="00B86AEB" w:rsidRDefault="00B86AEB" w:rsidP="00B86AEB"/>
    <w:p w14:paraId="2EE3EA74" w14:textId="78A63489" w:rsidR="00B86AEB" w:rsidRDefault="00B86AEB" w:rsidP="00B86AEB"/>
    <w:p w14:paraId="1B3A6827" w14:textId="2ABA67BA" w:rsidR="00B86AEB" w:rsidRDefault="00B86AEB" w:rsidP="00B86AEB"/>
    <w:p w14:paraId="4C2A0FF4" w14:textId="04B2E520" w:rsidR="00B86AEB" w:rsidRDefault="00B86AEB" w:rsidP="00B86AEB"/>
    <w:p w14:paraId="5E0CBC2A" w14:textId="299B724C" w:rsidR="00B86AEB" w:rsidRDefault="00B86AEB" w:rsidP="00B86AEB"/>
    <w:p w14:paraId="4B7C9BAF" w14:textId="066D6CC2" w:rsidR="00B86AEB" w:rsidRDefault="00B86AEB" w:rsidP="00B86AEB"/>
    <w:p w14:paraId="2EF1FC56" w14:textId="77777777" w:rsidR="00B86AEB" w:rsidRPr="00B86AEB" w:rsidRDefault="00B86AEB" w:rsidP="00B86AEB"/>
    <w:p w14:paraId="77335375" w14:textId="07AB9880" w:rsidR="00B86AEB" w:rsidRDefault="00B86AEB" w:rsidP="00B86AEB"/>
    <w:p w14:paraId="5D0608AA" w14:textId="4B875B5E" w:rsidR="00B86AEB" w:rsidRDefault="00B86AEB" w:rsidP="00B86AEB"/>
    <w:p w14:paraId="22C8F76C" w14:textId="5DAF4DFB" w:rsidR="00B86AEB" w:rsidRDefault="00B86AEB" w:rsidP="00B86AEB"/>
    <w:p w14:paraId="294F6BAE" w14:textId="57EAE8D2" w:rsidR="00B86AEB" w:rsidRDefault="00B86AEB" w:rsidP="00B86AEB"/>
    <w:p w14:paraId="69F2A810" w14:textId="44AC7AFB" w:rsidR="00B86AEB" w:rsidRDefault="00B86AEB" w:rsidP="00B86AEB">
      <w:pPr>
        <w:jc w:val="center"/>
      </w:pPr>
      <w:r>
        <w:t>Figure 3 – State chart</w:t>
      </w:r>
    </w:p>
    <w:p w14:paraId="08ACF135" w14:textId="77777777" w:rsidR="00B86AEB" w:rsidRDefault="00B86AEB" w:rsidP="00B86AEB">
      <w:pPr>
        <w:jc w:val="center"/>
      </w:pPr>
      <w:r>
        <w:t xml:space="preserve">This state chart defines the process of technician getting a feedback from the professional. Technician will interact with the rendered model first. Then the </w:t>
      </w:r>
      <w:proofErr w:type="gramStart"/>
      <w:r>
        <w:t>models</w:t>
      </w:r>
      <w:proofErr w:type="gramEnd"/>
      <w:r>
        <w:t xml:space="preserve"> data will be sent to the professional if user confirms the selection. After data is sent, professional will then begin to process data and create a feedback. After generating the feedback and sending it back to the user, all the required data transmission will come to an end and connection will be optionally terminated. If more model data is needed, technician will keep interacting with them in their client, and professional will be receiving the data.</w:t>
      </w:r>
    </w:p>
    <w:p w14:paraId="27F6BDA3" w14:textId="77777777" w:rsidR="00B86AEB" w:rsidRDefault="00B86AEB" w:rsidP="00B86AEB">
      <w:pPr>
        <w:jc w:val="center"/>
      </w:pPr>
    </w:p>
    <w:p w14:paraId="63906231" w14:textId="77777777" w:rsidR="00B86AEB" w:rsidRPr="00B86AEB" w:rsidRDefault="00B86AEB" w:rsidP="00B86AEB"/>
    <w:p w14:paraId="5C7085C5" w14:textId="209FCE32" w:rsidR="00950583" w:rsidRDefault="00B86AEB" w:rsidP="00950583">
      <w:pPr>
        <w:pStyle w:val="Balk3"/>
        <w:numPr>
          <w:ilvl w:val="3"/>
          <w:numId w:val="13"/>
        </w:numPr>
      </w:pPr>
      <w:bookmarkStart w:id="33" w:name="_Toc57027656"/>
      <w:r>
        <w:drawing>
          <wp:anchor distT="0" distB="0" distL="114300" distR="114300" simplePos="0" relativeHeight="251696128" behindDoc="1" locked="0" layoutInCell="1" allowOverlap="1" wp14:anchorId="32D84D35" wp14:editId="6222B037">
            <wp:simplePos x="0" y="0"/>
            <wp:positionH relativeFrom="column">
              <wp:posOffset>-85725</wp:posOffset>
            </wp:positionH>
            <wp:positionV relativeFrom="paragraph">
              <wp:posOffset>182245</wp:posOffset>
            </wp:positionV>
            <wp:extent cx="5407660" cy="8543925"/>
            <wp:effectExtent l="0" t="0" r="2540" b="9525"/>
            <wp:wrapNone/>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7660" cy="8543925"/>
                    </a:xfrm>
                    <a:prstGeom prst="rect">
                      <a:avLst/>
                    </a:prstGeom>
                    <a:noFill/>
                    <a:ln>
                      <a:noFill/>
                    </a:ln>
                  </pic:spPr>
                </pic:pic>
              </a:graphicData>
            </a:graphic>
          </wp:anchor>
        </w:drawing>
      </w:r>
      <w:r w:rsidR="00950583">
        <w:t>Activity Diagram</w:t>
      </w:r>
      <w:bookmarkEnd w:id="33"/>
    </w:p>
    <w:p w14:paraId="4AC615C7" w14:textId="0C63A7A8" w:rsidR="00B86AEB" w:rsidRDefault="00B86AEB" w:rsidP="00B86AEB"/>
    <w:p w14:paraId="6B8C9542" w14:textId="77777777" w:rsidR="00B86AEB" w:rsidRDefault="00B86AEB" w:rsidP="00B86AEB"/>
    <w:p w14:paraId="39A520AD" w14:textId="1318EEB4" w:rsidR="00B86AEB" w:rsidRDefault="00B86AEB" w:rsidP="00B86AEB"/>
    <w:p w14:paraId="42777BAC" w14:textId="77777777" w:rsidR="00B86AEB" w:rsidRDefault="00B86AEB" w:rsidP="00B86AEB"/>
    <w:p w14:paraId="6037C109" w14:textId="47ADDCE8" w:rsidR="00B86AEB" w:rsidRDefault="00B86AEB" w:rsidP="00B86AEB"/>
    <w:p w14:paraId="423F6F1E" w14:textId="77777777" w:rsidR="00B86AEB" w:rsidRDefault="00B86AEB" w:rsidP="00B86AEB"/>
    <w:p w14:paraId="2A4AA5BC" w14:textId="2DB61700" w:rsidR="00B86AEB" w:rsidRDefault="00B86AEB" w:rsidP="00B86AEB"/>
    <w:p w14:paraId="3D9D35BD" w14:textId="2BD90BA8" w:rsidR="00B86AEB" w:rsidRDefault="00B86AEB" w:rsidP="00B86AEB"/>
    <w:p w14:paraId="40A0E6ED" w14:textId="77C7E318" w:rsidR="00B86AEB" w:rsidRDefault="00B86AEB" w:rsidP="00B86AEB"/>
    <w:p w14:paraId="4A5FF71F" w14:textId="5E982D36" w:rsidR="00B86AEB" w:rsidRDefault="00B86AEB" w:rsidP="00B86AEB"/>
    <w:p w14:paraId="0F0B5F5D" w14:textId="42563818" w:rsidR="00B86AEB" w:rsidRDefault="00B86AEB" w:rsidP="00B86AEB"/>
    <w:p w14:paraId="00B2CB3C" w14:textId="662B8075" w:rsidR="00B86AEB" w:rsidRDefault="00B86AEB" w:rsidP="00B86AEB"/>
    <w:p w14:paraId="2DEBE32B" w14:textId="4D76C5AE" w:rsidR="00B86AEB" w:rsidRDefault="00B86AEB" w:rsidP="00B86AEB"/>
    <w:p w14:paraId="608A94FA" w14:textId="3F8222D2" w:rsidR="00B86AEB" w:rsidRDefault="00B86AEB" w:rsidP="00B86AEB"/>
    <w:p w14:paraId="7E7EB09F" w14:textId="5D4AB7E6" w:rsidR="00B86AEB" w:rsidRDefault="00B86AEB" w:rsidP="00B86AEB"/>
    <w:p w14:paraId="167DE160" w14:textId="763BEC26" w:rsidR="00B86AEB" w:rsidRDefault="00B86AEB" w:rsidP="00B86AEB"/>
    <w:p w14:paraId="73DF6A8F" w14:textId="5D07DA6C" w:rsidR="00B86AEB" w:rsidRDefault="00B86AEB" w:rsidP="00B86AEB"/>
    <w:p w14:paraId="11533F6C" w14:textId="41B4D213" w:rsidR="00B86AEB" w:rsidRDefault="00B86AEB" w:rsidP="00B86AEB"/>
    <w:p w14:paraId="50EBF373" w14:textId="06E766BC" w:rsidR="00B86AEB" w:rsidRDefault="00B86AEB" w:rsidP="00B86AEB"/>
    <w:p w14:paraId="765CF99C" w14:textId="67E0C22A" w:rsidR="00B86AEB" w:rsidRDefault="00B86AEB" w:rsidP="00B86AEB"/>
    <w:p w14:paraId="3485C610" w14:textId="0B0C1082" w:rsidR="00B86AEB" w:rsidRDefault="00B86AEB" w:rsidP="00B86AEB"/>
    <w:p w14:paraId="68E203A5" w14:textId="41B2C887" w:rsidR="00B86AEB" w:rsidRDefault="00B86AEB" w:rsidP="00B86AEB"/>
    <w:p w14:paraId="02C3B8FD" w14:textId="299C8280" w:rsidR="00B86AEB" w:rsidRDefault="00B86AEB" w:rsidP="00B86AEB"/>
    <w:p w14:paraId="74473201" w14:textId="6A564879" w:rsidR="00B86AEB" w:rsidRDefault="00B86AEB" w:rsidP="00B86AEB"/>
    <w:p w14:paraId="0B272A65" w14:textId="78920F66" w:rsidR="00B86AEB" w:rsidRDefault="00B86AEB" w:rsidP="00B86AEB"/>
    <w:p w14:paraId="1665AA6D" w14:textId="5547E080" w:rsidR="00B86AEB" w:rsidRDefault="00B86AEB" w:rsidP="00B86AEB"/>
    <w:p w14:paraId="417C8496" w14:textId="60F75285" w:rsidR="00B86AEB" w:rsidRDefault="00B86AEB" w:rsidP="00B86AEB"/>
    <w:p w14:paraId="0B25A4F7" w14:textId="3E3659BE" w:rsidR="00B86AEB" w:rsidRDefault="00B86AEB" w:rsidP="00B86AEB"/>
    <w:p w14:paraId="461DA8D6" w14:textId="0A2B23FE" w:rsidR="00B86AEB" w:rsidRDefault="00B86AEB" w:rsidP="00B86AEB">
      <w:r>
        <w:tab/>
      </w:r>
      <w:r>
        <w:tab/>
      </w:r>
    </w:p>
    <w:p w14:paraId="7081E2F8" w14:textId="5D64047E" w:rsidR="00B86AEB" w:rsidRDefault="00B86AEB" w:rsidP="00B86AEB">
      <w:r>
        <w:tab/>
      </w:r>
      <w:r>
        <w:tab/>
      </w:r>
      <w:r>
        <w:tab/>
      </w:r>
      <w:r>
        <w:tab/>
        <w:t>Figure 4 – Activity diagram</w:t>
      </w:r>
    </w:p>
    <w:p w14:paraId="73162021" w14:textId="2EB6D710" w:rsidR="00B86AEB" w:rsidRPr="00B86AEB" w:rsidRDefault="00B86AEB" w:rsidP="00B86AEB">
      <w:r>
        <w:lastRenderedPageBreak/>
        <w:t xml:space="preserve">In figure 4, there are the possible life cycles of the application. Once the application is launched, users will be redirected to main screen, where they can choose to import new models, establish connection with each other using the room code, or start rendering the environment. After technician’s machine starts rendering the environment and starts interacting with the models, if the connection is available, the data will start to </w:t>
      </w:r>
      <w:proofErr w:type="gramStart"/>
      <w:r>
        <w:t>being</w:t>
      </w:r>
      <w:proofErr w:type="gramEnd"/>
      <w:r>
        <w:t xml:space="preserve"> sent to the professional. If not, application will ask the technician if they want to use the offline mode or not. If they don’t want to use offline mode, user will be redirected to the connection menu. If they want to use it, then they will interact the models in offline mode, in where they can easily rotate and scale objects but can’t get professional assistance. After data is being sent to professional, professional will be able to give feedbacks real-time. They can create animations with their client application to give a feedback, or they can give verbal feedbacks. After the feedback is done, connection persists. If more help is needed on other models, technician can interact with other models and this feedback loop may continue. If done, the procedure is </w:t>
      </w:r>
      <w:proofErr w:type="gramStart"/>
      <w:r>
        <w:t>completed</w:t>
      </w:r>
      <w:proofErr w:type="gramEnd"/>
      <w:r>
        <w:t xml:space="preserve"> and users can terminate their clients.</w:t>
      </w:r>
    </w:p>
    <w:p w14:paraId="4969CC75" w14:textId="37654A2B" w:rsidR="00950583" w:rsidRDefault="00950583" w:rsidP="00950583">
      <w:pPr>
        <w:pStyle w:val="Balk3"/>
        <w:numPr>
          <w:ilvl w:val="3"/>
          <w:numId w:val="13"/>
        </w:numPr>
      </w:pPr>
      <w:bookmarkStart w:id="34" w:name="_Toc57027657"/>
      <w:r>
        <w:t>Sequence Diagram</w:t>
      </w:r>
      <w:bookmarkEnd w:id="34"/>
    </w:p>
    <w:p w14:paraId="43DB26CB" w14:textId="74553F57" w:rsidR="00B86AEB" w:rsidRDefault="00B86AEB" w:rsidP="00B86AEB">
      <w:r>
        <w:t xml:space="preserve">Scenario #1: Technician and professional launch the application. They connect to the same room. System establish their connection. Technician interacts with the environment. Interacted data is sent to the professional. Professional </w:t>
      </w:r>
      <w:proofErr w:type="spellStart"/>
      <w:r>
        <w:t>analyse</w:t>
      </w:r>
      <w:proofErr w:type="spellEnd"/>
      <w:r>
        <w:t xml:space="preserve"> the data, and give the required feedback by creating animations, or by guiding the technician verbally. After the feedback loop is completed, both users terminate their client applications</w:t>
      </w:r>
      <w:r>
        <w:t>.</w:t>
      </w:r>
    </w:p>
    <w:p w14:paraId="056BDD9A" w14:textId="1F51F5A4" w:rsidR="00B86AEB" w:rsidRDefault="00B86AEB" w:rsidP="00B86AEB">
      <w:r>
        <w:rPr>
          <w:noProof/>
        </w:rPr>
        <w:drawing>
          <wp:anchor distT="0" distB="0" distL="114300" distR="114300" simplePos="0" relativeHeight="251698176" behindDoc="1" locked="0" layoutInCell="1" allowOverlap="1" wp14:anchorId="26495B63" wp14:editId="6743B164">
            <wp:simplePos x="0" y="0"/>
            <wp:positionH relativeFrom="column">
              <wp:posOffset>0</wp:posOffset>
            </wp:positionH>
            <wp:positionV relativeFrom="paragraph">
              <wp:posOffset>-635</wp:posOffset>
            </wp:positionV>
            <wp:extent cx="5724525" cy="2781300"/>
            <wp:effectExtent l="0" t="0" r="9525"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781300"/>
                    </a:xfrm>
                    <a:prstGeom prst="rect">
                      <a:avLst/>
                    </a:prstGeom>
                    <a:noFill/>
                    <a:ln>
                      <a:noFill/>
                    </a:ln>
                  </pic:spPr>
                </pic:pic>
              </a:graphicData>
            </a:graphic>
          </wp:anchor>
        </w:drawing>
      </w:r>
    </w:p>
    <w:p w14:paraId="0D01569A" w14:textId="0763FA7C" w:rsidR="00B86AEB" w:rsidRDefault="00B86AEB" w:rsidP="00B86AEB"/>
    <w:p w14:paraId="218D24CA" w14:textId="3EC926A2" w:rsidR="00B86AEB" w:rsidRDefault="00B86AEB" w:rsidP="00B86AEB"/>
    <w:p w14:paraId="45DBF91B" w14:textId="22F05C00" w:rsidR="00B86AEB" w:rsidRDefault="00B86AEB" w:rsidP="00B86AEB"/>
    <w:p w14:paraId="7A0621A5" w14:textId="5845B93E" w:rsidR="00B86AEB" w:rsidRDefault="00B86AEB" w:rsidP="00B86AEB"/>
    <w:p w14:paraId="05E05492" w14:textId="0A191EBD" w:rsidR="00B86AEB" w:rsidRDefault="00B86AEB" w:rsidP="00B86AEB"/>
    <w:p w14:paraId="00BCE6E5" w14:textId="69F29570" w:rsidR="00B86AEB" w:rsidRDefault="00B86AEB" w:rsidP="00B86AEB"/>
    <w:p w14:paraId="1A5BD703" w14:textId="77777777" w:rsidR="00B86AEB" w:rsidRDefault="00B86AEB" w:rsidP="00B86AEB"/>
    <w:p w14:paraId="55676FD1" w14:textId="64FED154" w:rsidR="00B86AEB" w:rsidRDefault="00B86AEB" w:rsidP="00B86AEB"/>
    <w:p w14:paraId="1EB15FD4" w14:textId="474CE62B" w:rsidR="00B86AEB" w:rsidRDefault="00B86AEB" w:rsidP="00B86AEB"/>
    <w:p w14:paraId="6C26D629" w14:textId="7FFDA1B9" w:rsidR="00B86AEB" w:rsidRDefault="00B86AEB" w:rsidP="00B86AEB"/>
    <w:p w14:paraId="6F9CA52C" w14:textId="77777777" w:rsidR="00B86AEB" w:rsidRDefault="00B86AEB" w:rsidP="00B86AEB">
      <w:pPr>
        <w:jc w:val="center"/>
      </w:pPr>
      <w:r>
        <w:t>Figure 5 – Sequence diagram with connection available</w:t>
      </w:r>
    </w:p>
    <w:p w14:paraId="76F4D654" w14:textId="77777777" w:rsidR="00B86AEB" w:rsidRDefault="00B86AEB" w:rsidP="00B86AEB">
      <w:r>
        <w:t>Scenario #2: Technician launch the application. Professional is not available to connect right away. Technician starts interacting with the environment. When they select a model, they rotate it, move it or rescale it in their visual screen, but not in real environment. They use the program in offline mode to observe the object without interacting with them in real life.</w:t>
      </w:r>
    </w:p>
    <w:p w14:paraId="74AF5902" w14:textId="77777777" w:rsidR="00B86AEB" w:rsidRDefault="00B86AEB" w:rsidP="00B86AEB"/>
    <w:p w14:paraId="629AAE9A" w14:textId="77777777" w:rsidR="00B86AEB" w:rsidRDefault="00B86AEB" w:rsidP="00B86AEB"/>
    <w:p w14:paraId="3E626FC4" w14:textId="77777777" w:rsidR="00B86AEB" w:rsidRDefault="00B86AEB" w:rsidP="00B86AEB"/>
    <w:p w14:paraId="36C0EC0A" w14:textId="77777777" w:rsidR="00B86AEB" w:rsidRDefault="00B86AEB" w:rsidP="00B86AEB"/>
    <w:p w14:paraId="0E3E0BC8" w14:textId="59D626D5" w:rsidR="00B86AEB" w:rsidRDefault="00B86AEB" w:rsidP="00B86AEB">
      <w:r>
        <w:rPr>
          <w:noProof/>
        </w:rPr>
        <w:lastRenderedPageBreak/>
        <w:drawing>
          <wp:anchor distT="0" distB="0" distL="114300" distR="114300" simplePos="0" relativeHeight="251700224" behindDoc="1" locked="0" layoutInCell="1" allowOverlap="1" wp14:anchorId="709E86D5" wp14:editId="70D731A9">
            <wp:simplePos x="0" y="0"/>
            <wp:positionH relativeFrom="margin">
              <wp:align>center</wp:align>
            </wp:positionH>
            <wp:positionV relativeFrom="paragraph">
              <wp:posOffset>-673735</wp:posOffset>
            </wp:positionV>
            <wp:extent cx="5657850" cy="4314825"/>
            <wp:effectExtent l="0" t="0" r="0" b="9525"/>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4314825"/>
                    </a:xfrm>
                    <a:prstGeom prst="rect">
                      <a:avLst/>
                    </a:prstGeom>
                    <a:noFill/>
                    <a:ln>
                      <a:noFill/>
                    </a:ln>
                  </pic:spPr>
                </pic:pic>
              </a:graphicData>
            </a:graphic>
          </wp:anchor>
        </w:drawing>
      </w:r>
    </w:p>
    <w:p w14:paraId="022F1AAC" w14:textId="722F114D" w:rsidR="00B86AEB" w:rsidRDefault="00B86AEB" w:rsidP="00B86AEB"/>
    <w:p w14:paraId="11B0C9A6" w14:textId="3FF91549" w:rsidR="00B86AEB" w:rsidRDefault="00B86AEB" w:rsidP="00B86AEB"/>
    <w:p w14:paraId="6A772698" w14:textId="77777777" w:rsidR="00B86AEB" w:rsidRDefault="00B86AEB" w:rsidP="00B86AEB"/>
    <w:p w14:paraId="2C9220D1" w14:textId="77777777" w:rsidR="00B86AEB" w:rsidRDefault="00B86AEB" w:rsidP="00B86AEB"/>
    <w:p w14:paraId="4704861E" w14:textId="0A9913A3" w:rsidR="00B86AEB" w:rsidRDefault="00B86AEB" w:rsidP="00B86AEB"/>
    <w:p w14:paraId="2D9315C7" w14:textId="4236D672" w:rsidR="00B86AEB" w:rsidRDefault="00B86AEB" w:rsidP="00B86AEB"/>
    <w:p w14:paraId="4CCD9C2B" w14:textId="06ED05C6" w:rsidR="00B86AEB" w:rsidRDefault="00B86AEB" w:rsidP="00B86AEB"/>
    <w:p w14:paraId="4E0342D6" w14:textId="6E27F7A3" w:rsidR="00B86AEB" w:rsidRDefault="00B86AEB" w:rsidP="00B86AEB"/>
    <w:p w14:paraId="0E5417A3" w14:textId="4B1B7F96" w:rsidR="00B86AEB" w:rsidRDefault="00B86AEB" w:rsidP="00B86AEB"/>
    <w:p w14:paraId="78FA803F" w14:textId="3D16DA29" w:rsidR="00B86AEB" w:rsidRDefault="00B86AEB" w:rsidP="00B86AEB"/>
    <w:p w14:paraId="30BC38AD" w14:textId="3FD72043" w:rsidR="00B86AEB" w:rsidRDefault="00B86AEB" w:rsidP="00B86AEB"/>
    <w:p w14:paraId="3AFD74E5" w14:textId="287A44C4" w:rsidR="00B86AEB" w:rsidRDefault="00B86AEB" w:rsidP="00B86AEB"/>
    <w:p w14:paraId="110E2AB0" w14:textId="77777777" w:rsidR="00B86AEB" w:rsidRPr="008E6D9E" w:rsidRDefault="00B86AEB" w:rsidP="00B86AEB">
      <w:pPr>
        <w:jc w:val="center"/>
      </w:pPr>
      <w:r>
        <w:t>Figure 6 – Sequence diagram with no connection</w:t>
      </w:r>
    </w:p>
    <w:p w14:paraId="40322194" w14:textId="2AC4C569" w:rsidR="00B86AEB" w:rsidRPr="00B86AEB" w:rsidRDefault="00B86AEB" w:rsidP="00B86AEB">
      <w:bookmarkStart w:id="35" w:name="_GoBack"/>
      <w:bookmarkEnd w:id="35"/>
    </w:p>
    <w:p w14:paraId="6D5990BF" w14:textId="60FD5C08" w:rsidR="00950583" w:rsidRPr="00950583" w:rsidRDefault="00950583" w:rsidP="00950583">
      <w:pPr>
        <w:pStyle w:val="Balk3"/>
      </w:pPr>
      <w:bookmarkStart w:id="36" w:name="_Toc57027658"/>
      <w:r>
        <w:t>User Interface</w:t>
      </w:r>
      <w:bookmarkEnd w:id="36"/>
    </w:p>
    <w:p w14:paraId="799FF2C4" w14:textId="0930C5C8" w:rsidR="00950583" w:rsidRDefault="00950583" w:rsidP="00950583">
      <w:pPr>
        <w:tabs>
          <w:tab w:val="left" w:pos="7095"/>
        </w:tabs>
      </w:pPr>
      <w:r>
        <w:rPr>
          <w:noProof/>
        </w:rPr>
        <w:drawing>
          <wp:anchor distT="0" distB="0" distL="114300" distR="114300" simplePos="0" relativeHeight="251683840" behindDoc="0" locked="0" layoutInCell="1" allowOverlap="1" wp14:anchorId="4CFA3497" wp14:editId="45A5EAE2">
            <wp:simplePos x="0" y="0"/>
            <wp:positionH relativeFrom="margin">
              <wp:align>right</wp:align>
            </wp:positionH>
            <wp:positionV relativeFrom="paragraph">
              <wp:posOffset>43815</wp:posOffset>
            </wp:positionV>
            <wp:extent cx="5267960" cy="2743200"/>
            <wp:effectExtent l="0" t="0" r="8890" b="0"/>
            <wp:wrapTopAndBottom/>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274320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35C066CA" wp14:editId="288C509D">
                <wp:simplePos x="0" y="0"/>
                <wp:positionH relativeFrom="column">
                  <wp:posOffset>-6350</wp:posOffset>
                </wp:positionH>
                <wp:positionV relativeFrom="paragraph">
                  <wp:posOffset>2844165</wp:posOffset>
                </wp:positionV>
                <wp:extent cx="5267960" cy="279400"/>
                <wp:effectExtent l="0" t="0" r="8890" b="6350"/>
                <wp:wrapTopAndBottom/>
                <wp:docPr id="42" name="Metin Kutusu 42"/>
                <wp:cNvGraphicFramePr/>
                <a:graphic xmlns:a="http://schemas.openxmlformats.org/drawingml/2006/main">
                  <a:graphicData uri="http://schemas.microsoft.com/office/word/2010/wordprocessingShape">
                    <wps:wsp>
                      <wps:cNvSpPr txBox="1"/>
                      <wps:spPr>
                        <a:xfrm>
                          <a:off x="0" y="0"/>
                          <a:ext cx="5267960" cy="279400"/>
                        </a:xfrm>
                        <a:prstGeom prst="rect">
                          <a:avLst/>
                        </a:prstGeom>
                        <a:solidFill>
                          <a:prstClr val="white"/>
                        </a:solidFill>
                        <a:ln>
                          <a:noFill/>
                        </a:ln>
                      </wps:spPr>
                      <wps:txbx>
                        <w:txbxContent>
                          <w:p w14:paraId="6B3B8FA7" w14:textId="77777777" w:rsidR="0041783B" w:rsidRDefault="0041783B" w:rsidP="00950583">
                            <w:pPr>
                              <w:pStyle w:val="ResimYazs"/>
                            </w:pPr>
                            <w:r>
                              <w:t xml:space="preserve">Figure </w:t>
                            </w:r>
                            <w:r>
                              <w:rPr>
                                <w:noProof/>
                              </w:rPr>
                              <w:t>2</w:t>
                            </w:r>
                            <w:r>
                              <w:t xml:space="preserve"> Professional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5C066CA" id="Metin Kutusu 42" o:spid="_x0000_s1029" type="#_x0000_t202" style="position:absolute;margin-left:-.5pt;margin-top:223.95pt;width:414.8pt;height: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" stroked="f">
                <v:textbox style="mso-fit-shape-to-text:t" inset="0,0,0,0">
                  <w:txbxContent>
                    <w:p w14:paraId="6B3B8FA7" w14:textId="77777777" w:rsidR="0041783B" w:rsidRDefault="0041783B" w:rsidP="00950583">
                      <w:pPr>
                        <w:pStyle w:val="ResimYazs"/>
                      </w:pPr>
                      <w:r>
                        <w:t xml:space="preserve">Figure </w:t>
                      </w:r>
                      <w:r>
                        <w:rPr>
                          <w:noProof/>
                        </w:rPr>
                        <w:t>2</w:t>
                      </w:r>
                      <w:r>
                        <w:t xml:space="preserve"> Professional View</w:t>
                      </w:r>
                    </w:p>
                  </w:txbxContent>
                </v:textbox>
                <w10:wrap type="topAndBottom"/>
              </v:shape>
            </w:pict>
          </mc:Fallback>
        </mc:AlternateContent>
      </w:r>
    </w:p>
    <w:p w14:paraId="69F06055" w14:textId="77777777" w:rsidR="00950583" w:rsidRDefault="00950583" w:rsidP="0041783B">
      <w:pPr>
        <w:pStyle w:val="ListeParagraf"/>
        <w:numPr>
          <w:ilvl w:val="0"/>
          <w:numId w:val="39"/>
        </w:numPr>
      </w:pPr>
      <w:r w:rsidRPr="0041783B">
        <w:rPr>
          <w:b/>
          <w:bCs/>
        </w:rPr>
        <w:t>Figure 2</w:t>
      </w:r>
      <w:r>
        <w:t xml:space="preserve"> shows a professional’s point of view when an operation is underway. The professional sees what the technician is doing and a model which they can overlay visual cues into.</w:t>
      </w:r>
    </w:p>
    <w:p w14:paraId="08313ED8" w14:textId="77777777" w:rsidR="00950583" w:rsidRDefault="00950583" w:rsidP="00950583"/>
    <w:p w14:paraId="64449ED6" w14:textId="77777777" w:rsidR="00950583" w:rsidRDefault="00950583" w:rsidP="00950583">
      <w:pPr>
        <w:spacing w:after="0" w:line="240" w:lineRule="auto"/>
      </w:pPr>
      <w:r>
        <w:lastRenderedPageBreak/>
        <w:br w:type="page"/>
      </w:r>
    </w:p>
    <w:p w14:paraId="378E64B0" w14:textId="10A637A7" w:rsidR="00950583" w:rsidRDefault="00950583" w:rsidP="00B86AEB">
      <w:pPr>
        <w:ind w:left="360"/>
      </w:pPr>
      <w:r>
        <w:rPr>
          <w:noProof/>
        </w:rPr>
        <w:lastRenderedPageBreak/>
        <w:drawing>
          <wp:anchor distT="0" distB="0" distL="114300" distR="114300" simplePos="0" relativeHeight="251687936" behindDoc="0" locked="0" layoutInCell="1" allowOverlap="1" wp14:anchorId="313421D5" wp14:editId="66EECD8A">
            <wp:simplePos x="0" y="0"/>
            <wp:positionH relativeFrom="margin">
              <wp:align>right</wp:align>
            </wp:positionH>
            <wp:positionV relativeFrom="paragraph">
              <wp:posOffset>0</wp:posOffset>
            </wp:positionV>
            <wp:extent cx="5267325" cy="2739390"/>
            <wp:effectExtent l="0" t="0" r="9525" b="3810"/>
            <wp:wrapTopAndBottom/>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273939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9984" behindDoc="0" locked="0" layoutInCell="1" allowOverlap="1" wp14:anchorId="3802C90A" wp14:editId="1EFBB8F2">
                <wp:simplePos x="0" y="0"/>
                <wp:positionH relativeFrom="column">
                  <wp:posOffset>-6350</wp:posOffset>
                </wp:positionH>
                <wp:positionV relativeFrom="paragraph">
                  <wp:posOffset>2796540</wp:posOffset>
                </wp:positionV>
                <wp:extent cx="5267325" cy="279400"/>
                <wp:effectExtent l="0" t="0" r="9525" b="6350"/>
                <wp:wrapTopAndBottom/>
                <wp:docPr id="40" name="Metin Kutusu 40"/>
                <wp:cNvGraphicFramePr/>
                <a:graphic xmlns:a="http://schemas.openxmlformats.org/drawingml/2006/main">
                  <a:graphicData uri="http://schemas.microsoft.com/office/word/2010/wordprocessingShape">
                    <wps:wsp>
                      <wps:cNvSpPr txBox="1"/>
                      <wps:spPr>
                        <a:xfrm>
                          <a:off x="0" y="0"/>
                          <a:ext cx="5267325" cy="279400"/>
                        </a:xfrm>
                        <a:prstGeom prst="rect">
                          <a:avLst/>
                        </a:prstGeom>
                        <a:solidFill>
                          <a:prstClr val="white"/>
                        </a:solidFill>
                        <a:ln>
                          <a:noFill/>
                        </a:ln>
                      </wps:spPr>
                      <wps:txbx>
                        <w:txbxContent>
                          <w:p w14:paraId="6702E38A" w14:textId="77777777" w:rsidR="0041783B" w:rsidRDefault="0041783B" w:rsidP="00950583">
                            <w:pPr>
                              <w:pStyle w:val="ResimYazs"/>
                              <w:rPr>
                                <w:noProof/>
                              </w:rPr>
                            </w:pPr>
                            <w:r>
                              <w:t xml:space="preserve">Figure </w:t>
                            </w:r>
                            <w:r>
                              <w:rPr>
                                <w:noProof/>
                              </w:rPr>
                              <w:t>3</w:t>
                            </w:r>
                            <w:r>
                              <w:t xml:space="preserve"> Leap Hands with Menu Opened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02C90A" id="Metin Kutusu 40" o:spid="_x0000_s1030" type="#_x0000_t202" style="position:absolute;margin-left:-.5pt;margin-top:220.2pt;width:414.75pt;height:2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" stroked="f">
                <v:textbox style="mso-fit-shape-to-text:t" inset="0,0,0,0">
                  <w:txbxContent>
                    <w:p w14:paraId="6702E38A" w14:textId="77777777" w:rsidR="0041783B" w:rsidRDefault="0041783B" w:rsidP="00950583">
                      <w:pPr>
                        <w:pStyle w:val="ResimYazs"/>
                        <w:rPr>
                          <w:noProof/>
                        </w:rPr>
                      </w:pPr>
                      <w:r>
                        <w:t xml:space="preserve">Figure </w:t>
                      </w:r>
                      <w:r>
                        <w:rPr>
                          <w:noProof/>
                        </w:rPr>
                        <w:t>3</w:t>
                      </w:r>
                      <w:r>
                        <w:t xml:space="preserve"> Leap Hands with Menu Opened</w:t>
                      </w:r>
                    </w:p>
                  </w:txbxContent>
                </v:textbox>
                <w10:wrap type="topAndBottom"/>
              </v:shape>
            </w:pict>
          </mc:Fallback>
        </mc:AlternateContent>
      </w:r>
    </w:p>
    <w:p w14:paraId="7316772E" w14:textId="0EDDB573" w:rsidR="00950583" w:rsidRDefault="0041783B" w:rsidP="00950583">
      <w:r w:rsidRPr="0041783B">
        <w:rPr>
          <w:b/>
          <w:bCs/>
        </w:rPr>
        <w:t>In Figure 3,</w:t>
      </w:r>
      <w:r>
        <w:t xml:space="preserve"> a hand menu is displayed when the left palm is facing towards the user. Also, on the top right corner there is a small copy of the engine which shows the visual cues that are also placed on the actual engine.</w:t>
      </w:r>
    </w:p>
    <w:p w14:paraId="3FE71905" w14:textId="45D7AA45" w:rsidR="00950583" w:rsidRDefault="0041783B" w:rsidP="00950583">
      <w:r>
        <w:rPr>
          <w:noProof/>
        </w:rPr>
        <mc:AlternateContent>
          <mc:Choice Requires="wps">
            <w:drawing>
              <wp:anchor distT="0" distB="0" distL="114300" distR="114300" simplePos="0" relativeHeight="251691008" behindDoc="0" locked="0" layoutInCell="1" allowOverlap="1" wp14:anchorId="0C3206E5" wp14:editId="09804A9E">
                <wp:simplePos x="0" y="0"/>
                <wp:positionH relativeFrom="column">
                  <wp:posOffset>5715</wp:posOffset>
                </wp:positionH>
                <wp:positionV relativeFrom="paragraph">
                  <wp:posOffset>3123565</wp:posOffset>
                </wp:positionV>
                <wp:extent cx="5264785" cy="279400"/>
                <wp:effectExtent l="0" t="0" r="0" b="6350"/>
                <wp:wrapTopAndBottom/>
                <wp:docPr id="38" name="Metin Kutusu 38"/>
                <wp:cNvGraphicFramePr/>
                <a:graphic xmlns:a="http://schemas.openxmlformats.org/drawingml/2006/main">
                  <a:graphicData uri="http://schemas.microsoft.com/office/word/2010/wordprocessingShape">
                    <wps:wsp>
                      <wps:cNvSpPr txBox="1"/>
                      <wps:spPr>
                        <a:xfrm>
                          <a:off x="0" y="0"/>
                          <a:ext cx="5264785" cy="279400"/>
                        </a:xfrm>
                        <a:prstGeom prst="rect">
                          <a:avLst/>
                        </a:prstGeom>
                        <a:solidFill>
                          <a:prstClr val="white"/>
                        </a:solidFill>
                        <a:ln>
                          <a:noFill/>
                        </a:ln>
                      </wps:spPr>
                      <wps:txbx>
                        <w:txbxContent>
                          <w:p w14:paraId="74E0184B" w14:textId="77777777" w:rsidR="0041783B" w:rsidRDefault="0041783B" w:rsidP="00950583">
                            <w:pPr>
                              <w:pStyle w:val="ResimYazs"/>
                              <w:rPr>
                                <w:noProof/>
                              </w:rPr>
                            </w:pPr>
                            <w:r>
                              <w:t xml:space="preserve">Figure </w:t>
                            </w:r>
                            <w:r>
                              <w:rPr>
                                <w:noProof/>
                              </w:rPr>
                              <w:t>4</w:t>
                            </w:r>
                            <w:r>
                              <w:t xml:space="preserve"> Selecting a piece of the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C3206E5" id="Metin Kutusu 38" o:spid="_x0000_s1031" type="#_x0000_t202" style="position:absolute;margin-left:.45pt;margin-top:245.95pt;width:414.55pt;height:2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" stroked="f">
                <v:textbox style="mso-fit-shape-to-text:t" inset="0,0,0,0">
                  <w:txbxContent>
                    <w:p w14:paraId="74E0184B" w14:textId="77777777" w:rsidR="0041783B" w:rsidRDefault="0041783B" w:rsidP="00950583">
                      <w:pPr>
                        <w:pStyle w:val="ResimYazs"/>
                        <w:rPr>
                          <w:noProof/>
                        </w:rPr>
                      </w:pPr>
                      <w:r>
                        <w:t xml:space="preserve">Figure </w:t>
                      </w:r>
                      <w:r>
                        <w:rPr>
                          <w:noProof/>
                        </w:rPr>
                        <w:t>4</w:t>
                      </w:r>
                      <w:r>
                        <w:t xml:space="preserve"> Selecting a piece of the model</w:t>
                      </w:r>
                    </w:p>
                  </w:txbxContent>
                </v:textbox>
                <w10:wrap type="topAndBottom"/>
              </v:shape>
            </w:pict>
          </mc:Fallback>
        </mc:AlternateContent>
      </w:r>
    </w:p>
    <w:p w14:paraId="1FB7B1A8" w14:textId="052A60FE" w:rsidR="00950583" w:rsidRDefault="00950583" w:rsidP="00950583">
      <w:r>
        <w:rPr>
          <w:noProof/>
        </w:rPr>
        <w:drawing>
          <wp:anchor distT="0" distB="0" distL="114300" distR="114300" simplePos="0" relativeHeight="251685888" behindDoc="0" locked="0" layoutInCell="1" allowOverlap="1" wp14:anchorId="763F4925" wp14:editId="77F7BB6F">
            <wp:simplePos x="0" y="0"/>
            <wp:positionH relativeFrom="margin">
              <wp:align>right</wp:align>
            </wp:positionH>
            <wp:positionV relativeFrom="paragraph">
              <wp:posOffset>635</wp:posOffset>
            </wp:positionV>
            <wp:extent cx="5267325" cy="2743200"/>
            <wp:effectExtent l="0" t="0" r="9525" b="0"/>
            <wp:wrapTopAndBottom/>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743200"/>
                    </a:xfrm>
                    <a:prstGeom prst="rect">
                      <a:avLst/>
                    </a:prstGeom>
                    <a:noFill/>
                  </pic:spPr>
                </pic:pic>
              </a:graphicData>
            </a:graphic>
            <wp14:sizeRelH relativeFrom="page">
              <wp14:pctWidth>0</wp14:pctWidth>
            </wp14:sizeRelH>
            <wp14:sizeRelV relativeFrom="page">
              <wp14:pctHeight>0</wp14:pctHeight>
            </wp14:sizeRelV>
          </wp:anchor>
        </w:drawing>
      </w:r>
    </w:p>
    <w:p w14:paraId="65272F87" w14:textId="4AD28E43" w:rsidR="00950583" w:rsidRDefault="00950583" w:rsidP="00950583"/>
    <w:p w14:paraId="2B574268" w14:textId="77777777" w:rsidR="00950583" w:rsidRDefault="00950583" w:rsidP="00950583"/>
    <w:p w14:paraId="39CE44F7" w14:textId="77777777" w:rsidR="0041783B" w:rsidRDefault="0041783B" w:rsidP="00950583"/>
    <w:p w14:paraId="4BAB0EE6" w14:textId="77777777" w:rsidR="0041783B" w:rsidRDefault="0041783B" w:rsidP="00950583"/>
    <w:p w14:paraId="4D9B6CFE" w14:textId="39389B50" w:rsidR="00950583" w:rsidRDefault="0041783B" w:rsidP="00950583">
      <w:r>
        <w:rPr>
          <w:noProof/>
        </w:rPr>
        <w:lastRenderedPageBreak/>
        <mc:AlternateContent>
          <mc:Choice Requires="wps">
            <w:drawing>
              <wp:anchor distT="0" distB="0" distL="114300" distR="114300" simplePos="0" relativeHeight="251692032" behindDoc="0" locked="0" layoutInCell="1" allowOverlap="1" wp14:anchorId="74E5F4FE" wp14:editId="708A4223">
                <wp:simplePos x="0" y="0"/>
                <wp:positionH relativeFrom="margin">
                  <wp:posOffset>100330</wp:posOffset>
                </wp:positionH>
                <wp:positionV relativeFrom="paragraph">
                  <wp:posOffset>3248660</wp:posOffset>
                </wp:positionV>
                <wp:extent cx="5267325" cy="279400"/>
                <wp:effectExtent l="0" t="0" r="9525" b="6350"/>
                <wp:wrapTopAndBottom/>
                <wp:docPr id="36" name="Metin Kutusu 36"/>
                <wp:cNvGraphicFramePr/>
                <a:graphic xmlns:a="http://schemas.openxmlformats.org/drawingml/2006/main">
                  <a:graphicData uri="http://schemas.microsoft.com/office/word/2010/wordprocessingShape">
                    <wps:wsp>
                      <wps:cNvSpPr txBox="1"/>
                      <wps:spPr>
                        <a:xfrm>
                          <a:off x="0" y="0"/>
                          <a:ext cx="5267325" cy="279400"/>
                        </a:xfrm>
                        <a:prstGeom prst="rect">
                          <a:avLst/>
                        </a:prstGeom>
                        <a:solidFill>
                          <a:prstClr val="white"/>
                        </a:solidFill>
                        <a:ln>
                          <a:noFill/>
                        </a:ln>
                      </wps:spPr>
                      <wps:txbx>
                        <w:txbxContent>
                          <w:p w14:paraId="5410FC6A" w14:textId="77777777" w:rsidR="0041783B" w:rsidRDefault="0041783B" w:rsidP="00950583">
                            <w:pPr>
                              <w:pStyle w:val="ResimYazs"/>
                              <w:rPr>
                                <w:noProof/>
                              </w:rPr>
                            </w:pPr>
                            <w:r>
                              <w:t xml:space="preserve">Figure </w:t>
                            </w:r>
                            <w:r>
                              <w:rPr>
                                <w:noProof/>
                              </w:rPr>
                              <w:t>5</w:t>
                            </w:r>
                            <w:r>
                              <w:t xml:space="preserve"> Interacting with a copy of the selected piece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4E5F4FE" id="Metin Kutusu 36" o:spid="_x0000_s1032" type="#_x0000_t202" style="position:absolute;margin-left:7.9pt;margin-top:255.8pt;width:414.75pt;height:2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" stroked="f">
                <v:textbox style="mso-fit-shape-to-text:t" inset="0,0,0,0">
                  <w:txbxContent>
                    <w:p w14:paraId="5410FC6A" w14:textId="77777777" w:rsidR="0041783B" w:rsidRDefault="0041783B" w:rsidP="00950583">
                      <w:pPr>
                        <w:pStyle w:val="ResimYazs"/>
                        <w:rPr>
                          <w:noProof/>
                        </w:rPr>
                      </w:pPr>
                      <w:r>
                        <w:t xml:space="preserve">Figure </w:t>
                      </w:r>
                      <w:r>
                        <w:rPr>
                          <w:noProof/>
                        </w:rPr>
                        <w:t>5</w:t>
                      </w:r>
                      <w:r>
                        <w:t xml:space="preserve"> Interacting with a copy of the selected piece</w:t>
                      </w:r>
                    </w:p>
                  </w:txbxContent>
                </v:textbox>
                <w10:wrap type="topAndBottom" anchorx="margin"/>
              </v:shape>
            </w:pict>
          </mc:Fallback>
        </mc:AlternateContent>
      </w:r>
      <w:r>
        <w:rPr>
          <w:noProof/>
        </w:rPr>
        <w:drawing>
          <wp:anchor distT="0" distB="0" distL="114300" distR="114300" simplePos="0" relativeHeight="251686912" behindDoc="0" locked="0" layoutInCell="1" allowOverlap="1" wp14:anchorId="5DE7443F" wp14:editId="227EF82C">
            <wp:simplePos x="0" y="0"/>
            <wp:positionH relativeFrom="margin">
              <wp:posOffset>130175</wp:posOffset>
            </wp:positionH>
            <wp:positionV relativeFrom="paragraph">
              <wp:posOffset>0</wp:posOffset>
            </wp:positionV>
            <wp:extent cx="5264785" cy="3236595"/>
            <wp:effectExtent l="0" t="0" r="0" b="1905"/>
            <wp:wrapTopAndBottom/>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785" cy="3236595"/>
                    </a:xfrm>
                    <a:prstGeom prst="rect">
                      <a:avLst/>
                    </a:prstGeom>
                    <a:noFill/>
                  </pic:spPr>
                </pic:pic>
              </a:graphicData>
            </a:graphic>
            <wp14:sizeRelH relativeFrom="page">
              <wp14:pctWidth>0</wp14:pctWidth>
            </wp14:sizeRelH>
            <wp14:sizeRelV relativeFrom="page">
              <wp14:pctHeight>0</wp14:pctHeight>
            </wp14:sizeRelV>
          </wp:anchor>
        </w:drawing>
      </w:r>
    </w:p>
    <w:p w14:paraId="6C5C7494" w14:textId="23BD2589" w:rsidR="0041783B" w:rsidRDefault="0041783B" w:rsidP="00950583">
      <w:pPr>
        <w:pStyle w:val="ListeParagraf"/>
        <w:numPr>
          <w:ilvl w:val="0"/>
          <w:numId w:val="39"/>
        </w:numPr>
      </w:pPr>
      <w:r w:rsidRPr="0041783B">
        <w:rPr>
          <w:b/>
          <w:bCs/>
        </w:rPr>
        <w:t>In Figures 4-5</w:t>
      </w:r>
      <w:r>
        <w:t>, the technician selects a piece of the engine and creates a duplicate of it. Then, this duplicate is moved to a different spot in the world.</w:t>
      </w:r>
    </w:p>
    <w:p w14:paraId="3AD943FF" w14:textId="5BA1E1B3" w:rsidR="00950583" w:rsidRDefault="0041783B" w:rsidP="00950583">
      <w:r>
        <w:rPr>
          <w:noProof/>
        </w:rPr>
        <mc:AlternateContent>
          <mc:Choice Requires="wps">
            <w:drawing>
              <wp:anchor distT="0" distB="0" distL="114300" distR="114300" simplePos="0" relativeHeight="251693056" behindDoc="0" locked="0" layoutInCell="1" allowOverlap="1" wp14:anchorId="29638D96" wp14:editId="7DAD313A">
                <wp:simplePos x="0" y="0"/>
                <wp:positionH relativeFrom="column">
                  <wp:posOffset>121920</wp:posOffset>
                </wp:positionH>
                <wp:positionV relativeFrom="paragraph">
                  <wp:posOffset>2938145</wp:posOffset>
                </wp:positionV>
                <wp:extent cx="5267325" cy="279400"/>
                <wp:effectExtent l="0" t="0" r="9525" b="6350"/>
                <wp:wrapTopAndBottom/>
                <wp:docPr id="34" name="Metin Kutusu 34"/>
                <wp:cNvGraphicFramePr/>
                <a:graphic xmlns:a="http://schemas.openxmlformats.org/drawingml/2006/main">
                  <a:graphicData uri="http://schemas.microsoft.com/office/word/2010/wordprocessingShape">
                    <wps:wsp>
                      <wps:cNvSpPr txBox="1"/>
                      <wps:spPr>
                        <a:xfrm>
                          <a:off x="0" y="0"/>
                          <a:ext cx="5267325" cy="279400"/>
                        </a:xfrm>
                        <a:prstGeom prst="rect">
                          <a:avLst/>
                        </a:prstGeom>
                        <a:solidFill>
                          <a:prstClr val="white"/>
                        </a:solidFill>
                        <a:ln>
                          <a:noFill/>
                        </a:ln>
                      </wps:spPr>
                      <wps:txbx>
                        <w:txbxContent>
                          <w:p w14:paraId="4BBCA300" w14:textId="77777777" w:rsidR="0041783B" w:rsidRDefault="0041783B" w:rsidP="00950583">
                            <w:pPr>
                              <w:pStyle w:val="ResimYazs"/>
                              <w:rPr>
                                <w:noProof/>
                              </w:rPr>
                            </w:pPr>
                            <w:r>
                              <w:t xml:space="preserve">Figure </w:t>
                            </w:r>
                            <w:r>
                              <w:rPr>
                                <w:noProof/>
                              </w:rPr>
                              <w:t>6</w:t>
                            </w:r>
                            <w:r>
                              <w:t xml:space="preserve"> Rescaling the Entire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9638D96" id="Metin Kutusu 34" o:spid="_x0000_s1033" type="#_x0000_t202" style="position:absolute;margin-left:9.6pt;margin-top:231.35pt;width:414.75pt;height:2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" stroked="f">
                <v:textbox style="mso-fit-shape-to-text:t" inset="0,0,0,0">
                  <w:txbxContent>
                    <w:p w14:paraId="4BBCA300" w14:textId="77777777" w:rsidR="0041783B" w:rsidRDefault="0041783B" w:rsidP="00950583">
                      <w:pPr>
                        <w:pStyle w:val="ResimYazs"/>
                        <w:rPr>
                          <w:noProof/>
                        </w:rPr>
                      </w:pPr>
                      <w:r>
                        <w:t xml:space="preserve">Figure </w:t>
                      </w:r>
                      <w:r>
                        <w:rPr>
                          <w:noProof/>
                        </w:rPr>
                        <w:t>6</w:t>
                      </w:r>
                      <w:r>
                        <w:t xml:space="preserve"> Rescaling the Entire Model</w:t>
                      </w:r>
                    </w:p>
                  </w:txbxContent>
                </v:textbox>
                <w10:wrap type="topAndBottom"/>
              </v:shape>
            </w:pict>
          </mc:Fallback>
        </mc:AlternateContent>
      </w:r>
      <w:r>
        <w:rPr>
          <w:noProof/>
        </w:rPr>
        <w:drawing>
          <wp:anchor distT="0" distB="0" distL="114300" distR="114300" simplePos="0" relativeHeight="251688960" behindDoc="0" locked="0" layoutInCell="1" allowOverlap="1" wp14:anchorId="34F4AB7C" wp14:editId="1D6231A4">
            <wp:simplePos x="0" y="0"/>
            <wp:positionH relativeFrom="margin">
              <wp:posOffset>121920</wp:posOffset>
            </wp:positionH>
            <wp:positionV relativeFrom="paragraph">
              <wp:posOffset>220345</wp:posOffset>
            </wp:positionV>
            <wp:extent cx="5267325" cy="2739390"/>
            <wp:effectExtent l="0" t="0" r="9525" b="3810"/>
            <wp:wrapTopAndBottom/>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2739390"/>
                    </a:xfrm>
                    <a:prstGeom prst="rect">
                      <a:avLst/>
                    </a:prstGeom>
                    <a:noFill/>
                  </pic:spPr>
                </pic:pic>
              </a:graphicData>
            </a:graphic>
            <wp14:sizeRelH relativeFrom="page">
              <wp14:pctWidth>0</wp14:pctWidth>
            </wp14:sizeRelH>
            <wp14:sizeRelV relativeFrom="page">
              <wp14:pctHeight>0</wp14:pctHeight>
            </wp14:sizeRelV>
          </wp:anchor>
        </w:drawing>
      </w:r>
    </w:p>
    <w:p w14:paraId="3C124FB9" w14:textId="77777777" w:rsidR="00950583" w:rsidRDefault="00950583" w:rsidP="00950583"/>
    <w:p w14:paraId="26AE7F9C" w14:textId="77777777" w:rsidR="00950583" w:rsidRDefault="00950583" w:rsidP="00950583">
      <w:r w:rsidRPr="0041783B">
        <w:rPr>
          <w:b/>
          <w:bCs/>
        </w:rPr>
        <w:t>Figure 6</w:t>
      </w:r>
      <w:r>
        <w:t xml:space="preserve"> shows an outline denoting the edges of the whole engine. The user can use this outline to interact with the model in various ways (e.g. scaling, repositioning).</w:t>
      </w:r>
    </w:p>
    <w:p w14:paraId="2A55BDC8" w14:textId="16B1A2CA" w:rsidR="0041783B" w:rsidRDefault="0041783B" w:rsidP="0041783B">
      <w:r w:rsidRPr="0041783B">
        <w:rPr>
          <w:b/>
          <w:bCs/>
        </w:rPr>
        <w:t>Figures 3-4-5-6</w:t>
      </w:r>
      <w:r>
        <w:t xml:space="preserve"> show a typical scenario of a maintenance operation being done on an engine from the technicians POV. The technician can use their hands to interact with the simulation objects. The engine image represents a digital model of the engine being </w:t>
      </w:r>
      <w:r w:rsidR="004B7B09">
        <w:t>overplayed</w:t>
      </w:r>
      <w:r>
        <w:t xml:space="preserve"> on top of the actual one.</w:t>
      </w:r>
    </w:p>
    <w:p w14:paraId="2B27F624" w14:textId="330FAB5A" w:rsidR="00950583" w:rsidRDefault="0041783B" w:rsidP="0041783B">
      <w:pPr>
        <w:pStyle w:val="Balk1"/>
        <w:rPr>
          <w:noProof/>
        </w:rPr>
      </w:pPr>
      <w:bookmarkStart w:id="37" w:name="_Toc57027659"/>
      <w:r>
        <w:rPr>
          <w:noProof/>
        </w:rPr>
        <w:lastRenderedPageBreak/>
        <w:t>Glossary</w:t>
      </w:r>
      <w:bookmarkEnd w:id="37"/>
    </w:p>
    <w:p w14:paraId="7B2D5D41" w14:textId="5A0C538E" w:rsidR="0041783B" w:rsidRDefault="0041783B" w:rsidP="0041783B"/>
    <w:p w14:paraId="44E4E5A3" w14:textId="345408C3" w:rsidR="0041783B" w:rsidRDefault="0041783B" w:rsidP="0041783B">
      <w:r>
        <w:t xml:space="preserve">HTC </w:t>
      </w:r>
      <w:proofErr w:type="spellStart"/>
      <w:r>
        <w:t>Vive</w:t>
      </w:r>
      <w:proofErr w:type="spellEnd"/>
      <w:r>
        <w:t xml:space="preserve">: </w:t>
      </w:r>
      <w:r w:rsidRPr="0041783B">
        <w:t>The brand of VR glasses</w:t>
      </w:r>
      <w:r>
        <w:t xml:space="preserve"> that</w:t>
      </w:r>
      <w:r w:rsidRPr="0041783B">
        <w:t xml:space="preserve"> we use</w:t>
      </w:r>
      <w:r>
        <w:t xml:space="preserve"> for this project</w:t>
      </w:r>
    </w:p>
    <w:p w14:paraId="6F348B08" w14:textId="2A0A5E4A" w:rsidR="0041783B" w:rsidRDefault="0041783B" w:rsidP="0041783B">
      <w:r>
        <w:t>Leap</w:t>
      </w:r>
      <w:r w:rsidR="00BC5A77">
        <w:t xml:space="preserve"> </w:t>
      </w:r>
      <w:r>
        <w:t>Motion Controller:</w:t>
      </w:r>
      <w:r w:rsidR="00BC5A77" w:rsidRPr="00BC5A77">
        <w:t xml:space="preserve"> </w:t>
      </w:r>
      <w:r w:rsidR="00BC5A77">
        <w:t>it is an op</w:t>
      </w:r>
      <w:r w:rsidR="00BC5A77" w:rsidRPr="00BC5A77">
        <w:t>tical hand tracking module that captures the movements of your hands with unparalleled accuracy.</w:t>
      </w:r>
    </w:p>
    <w:p w14:paraId="7B007609" w14:textId="287BA234" w:rsidR="0041783B" w:rsidRPr="0041783B" w:rsidRDefault="0041783B" w:rsidP="0041783B">
      <w:r>
        <w:t>Vuforia:</w:t>
      </w:r>
      <w:r w:rsidR="00BC5A77" w:rsidRPr="00BC5A77">
        <w:t xml:space="preserve"> </w:t>
      </w:r>
      <w:r w:rsidR="00BC5A77">
        <w:t>It</w:t>
      </w:r>
      <w:r w:rsidR="00BC5A77" w:rsidRPr="00BC5A77">
        <w:t xml:space="preserve"> is an augmented reality software development kit for mobile devices that enables the creation of augmented reality applications.</w:t>
      </w:r>
      <w:r w:rsidR="00BC5A77">
        <w:t xml:space="preserve"> </w:t>
      </w:r>
      <w:r w:rsidR="00BC5A77" w:rsidRPr="00BC5A77">
        <w:t>It uses computer vision technology to recognize and track planar images and 3D objects in real time.</w:t>
      </w:r>
    </w:p>
    <w:p w14:paraId="7C5B4A04" w14:textId="60B94A1E" w:rsidR="0041783B" w:rsidRPr="0041783B" w:rsidRDefault="0041783B" w:rsidP="0041783B">
      <w:pPr>
        <w:pStyle w:val="Balk1"/>
      </w:pPr>
      <w:bookmarkStart w:id="38" w:name="_Toc57027660"/>
      <w:r>
        <w:rPr>
          <w:noProof/>
        </w:rPr>
        <w:t>References</w:t>
      </w:r>
      <w:bookmarkEnd w:id="38"/>
    </w:p>
    <w:p w14:paraId="1BB41E71" w14:textId="77777777" w:rsidR="002E3B52" w:rsidRDefault="002E3B52" w:rsidP="002F0943"/>
    <w:p w14:paraId="78C1865B" w14:textId="77777777" w:rsidR="002E3B52" w:rsidRDefault="002E3B52" w:rsidP="002F0943"/>
    <w:p w14:paraId="123524BF" w14:textId="77777777" w:rsidR="002E3B52" w:rsidRDefault="002E3B52" w:rsidP="002F0943"/>
    <w:p w14:paraId="0136809B" w14:textId="77777777" w:rsidR="002E3B52" w:rsidRDefault="002E3B52" w:rsidP="002F0943"/>
    <w:p w14:paraId="07B85E6B" w14:textId="550DF003" w:rsidR="002F0943" w:rsidRDefault="003A21EE" w:rsidP="002F0943">
      <w:r>
        <w:rPr>
          <w:noProof/>
        </w:rPr>
        <mc:AlternateContent>
          <mc:Choice Requires="wps">
            <w:drawing>
              <wp:anchor distT="0" distB="0" distL="114300" distR="114300" simplePos="0" relativeHeight="251673600" behindDoc="0" locked="0" layoutInCell="1" allowOverlap="1" wp14:anchorId="30F1BF07" wp14:editId="41A5A22F">
                <wp:simplePos x="0" y="0"/>
                <wp:positionH relativeFrom="column">
                  <wp:posOffset>-6350</wp:posOffset>
                </wp:positionH>
                <wp:positionV relativeFrom="paragraph">
                  <wp:posOffset>2796540</wp:posOffset>
                </wp:positionV>
                <wp:extent cx="526732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14:paraId="7EC07D7C" w14:textId="0EAD1740" w:rsidR="0041783B" w:rsidRPr="007F556F" w:rsidRDefault="0041783B" w:rsidP="003A21EE">
                            <w:pPr>
                              <w:pStyle w:val="ResimYazs"/>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F1BF07" id="Text Box 25" o:spid="_x0000_s1034" type="#_x0000_t202" style="position:absolute;margin-left:-.5pt;margin-top:220.2pt;width:414.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" stroked="f">
                <v:textbox style="mso-fit-shape-to-text:t" inset="0,0,0,0">
                  <w:txbxContent>
                    <w:p w14:paraId="7EC07D7C" w14:textId="0EAD1740" w:rsidR="0041783B" w:rsidRPr="007F556F" w:rsidRDefault="0041783B" w:rsidP="003A21EE">
                      <w:pPr>
                        <w:pStyle w:val="ResimYazs"/>
                        <w:rPr>
                          <w:noProof/>
                        </w:rPr>
                      </w:pPr>
                    </w:p>
                  </w:txbxContent>
                </v:textbox>
                <w10:wrap type="topAndBottom"/>
              </v:shape>
            </w:pict>
          </mc:Fallback>
        </mc:AlternateContent>
      </w:r>
    </w:p>
    <w:p w14:paraId="733608EA" w14:textId="1F9C8F3F" w:rsidR="003A21EE" w:rsidRPr="003A21EE" w:rsidRDefault="003A21EE" w:rsidP="003A21EE"/>
    <w:p w14:paraId="6B0C0CF7" w14:textId="11A51F63" w:rsidR="003A21EE" w:rsidRPr="003A21EE" w:rsidRDefault="003A21EE" w:rsidP="003A21EE"/>
    <w:p w14:paraId="49483D3C" w14:textId="0D1C177D" w:rsidR="003A21EE" w:rsidRPr="003A21EE" w:rsidRDefault="003A21EE" w:rsidP="003A21EE"/>
    <w:p w14:paraId="1365CBE1" w14:textId="55DF9579" w:rsidR="003A21EE" w:rsidRPr="003A21EE" w:rsidRDefault="003A21EE" w:rsidP="003A21EE"/>
    <w:p w14:paraId="36C48476" w14:textId="75252E0A" w:rsidR="003A21EE" w:rsidRPr="003A21EE" w:rsidRDefault="003A21EE" w:rsidP="003A21EE"/>
    <w:p w14:paraId="0F5CFB5C" w14:textId="2161B46A" w:rsidR="003A21EE" w:rsidRDefault="003A21EE" w:rsidP="003A21EE"/>
    <w:p w14:paraId="3C5308E5" w14:textId="5889107B" w:rsidR="002E3B52" w:rsidRDefault="002E3B52" w:rsidP="003A21EE"/>
    <w:p w14:paraId="1D4A2FFA" w14:textId="421F55DF" w:rsidR="002E3B52" w:rsidRDefault="002E3B52" w:rsidP="003A21EE"/>
    <w:p w14:paraId="472E33DD" w14:textId="528875AF" w:rsidR="002E3B52" w:rsidRDefault="002E3B52" w:rsidP="003A21EE"/>
    <w:p w14:paraId="58179097" w14:textId="1B12DEC7" w:rsidR="002E3B52" w:rsidRDefault="002E3B52" w:rsidP="003A21EE"/>
    <w:p w14:paraId="51027F88" w14:textId="77777777" w:rsidR="00950583" w:rsidRPr="003A21EE" w:rsidRDefault="00950583" w:rsidP="003A21EE"/>
    <w:sectPr w:rsidR="00950583" w:rsidRPr="003A21EE" w:rsidSect="000941D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353FC7" w14:textId="77777777" w:rsidR="0087695D" w:rsidRDefault="0087695D" w:rsidP="00405546">
      <w:pPr>
        <w:spacing w:after="0" w:line="240" w:lineRule="auto"/>
      </w:pPr>
      <w:r>
        <w:separator/>
      </w:r>
    </w:p>
  </w:endnote>
  <w:endnote w:type="continuationSeparator" w:id="0">
    <w:p w14:paraId="78467EB4" w14:textId="77777777" w:rsidR="0087695D" w:rsidRDefault="0087695D" w:rsidP="00405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09E70" w14:textId="77777777" w:rsidR="0041783B" w:rsidRDefault="0041783B" w:rsidP="0025087F">
    <w:pPr>
      <w:pStyle w:val="AltBilgi"/>
      <w:jc w:val="right"/>
    </w:pPr>
    <w:r>
      <w:rPr>
        <w:rStyle w:val="SayfaNumaras"/>
      </w:rPr>
      <w:fldChar w:fldCharType="begin"/>
    </w:r>
    <w:r>
      <w:rPr>
        <w:rStyle w:val="SayfaNumaras"/>
      </w:rPr>
      <w:instrText xml:space="preserve"> PAGE </w:instrText>
    </w:r>
    <w:r>
      <w:rPr>
        <w:rStyle w:val="SayfaNumaras"/>
      </w:rPr>
      <w:fldChar w:fldCharType="separate"/>
    </w:r>
    <w:r>
      <w:rPr>
        <w:rStyle w:val="SayfaNumaras"/>
        <w:noProof/>
      </w:rPr>
      <w:t>6</w:t>
    </w:r>
    <w:r>
      <w:rPr>
        <w:rStyle w:val="SayfaNumara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8961A" w14:textId="77777777" w:rsidR="0087695D" w:rsidRDefault="0087695D" w:rsidP="00405546">
      <w:pPr>
        <w:spacing w:after="0" w:line="240" w:lineRule="auto"/>
      </w:pPr>
      <w:r>
        <w:separator/>
      </w:r>
    </w:p>
  </w:footnote>
  <w:footnote w:type="continuationSeparator" w:id="0">
    <w:p w14:paraId="6F4FFAC4" w14:textId="77777777" w:rsidR="0087695D" w:rsidRDefault="0087695D" w:rsidP="004055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90BA4"/>
    <w:multiLevelType w:val="hybridMultilevel"/>
    <w:tmpl w:val="707E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094D05"/>
    <w:multiLevelType w:val="multilevel"/>
    <w:tmpl w:val="0D086690"/>
    <w:lvl w:ilvl="0">
      <w:start w:val="1"/>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abstractNum w:abstractNumId="2" w15:restartNumberingAfterBreak="0">
    <w:nsid w:val="065E7292"/>
    <w:multiLevelType w:val="multilevel"/>
    <w:tmpl w:val="4FEEC2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BF7BF1"/>
    <w:multiLevelType w:val="hybridMultilevel"/>
    <w:tmpl w:val="596043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43FCC"/>
    <w:multiLevelType w:val="multilevel"/>
    <w:tmpl w:val="6DB2D4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BD33E47"/>
    <w:multiLevelType w:val="hybridMultilevel"/>
    <w:tmpl w:val="DB82B57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F850114"/>
    <w:multiLevelType w:val="hybridMultilevel"/>
    <w:tmpl w:val="30C2D18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11506129"/>
    <w:multiLevelType w:val="hybridMultilevel"/>
    <w:tmpl w:val="5A7A63B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60E38D9"/>
    <w:multiLevelType w:val="multilevel"/>
    <w:tmpl w:val="D09EF2A6"/>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9" w15:restartNumberingAfterBreak="0">
    <w:nsid w:val="23354E1D"/>
    <w:multiLevelType w:val="multilevel"/>
    <w:tmpl w:val="C2D87B0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EE95E87"/>
    <w:multiLevelType w:val="hybridMultilevel"/>
    <w:tmpl w:val="210650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A575A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5396DFE"/>
    <w:multiLevelType w:val="hybridMultilevel"/>
    <w:tmpl w:val="F684B78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6EA3B65"/>
    <w:multiLevelType w:val="hybridMultilevel"/>
    <w:tmpl w:val="C54C8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387EFD"/>
    <w:multiLevelType w:val="multilevel"/>
    <w:tmpl w:val="CA888018"/>
    <w:lvl w:ilvl="0">
      <w:start w:val="1"/>
      <w:numFmt w:val="decimal"/>
      <w:pStyle w:val="Balk1"/>
      <w:lvlText w:val="%1"/>
      <w:lvlJc w:val="left"/>
      <w:pPr>
        <w:ind w:left="432" w:hanging="432"/>
      </w:pPr>
      <w:rPr>
        <w:rFonts w:hint="default"/>
      </w:rPr>
    </w:lvl>
    <w:lvl w:ilvl="1">
      <w:start w:val="1"/>
      <w:numFmt w:val="decimal"/>
      <w:pStyle w:val="Balk2"/>
      <w:lvlText w:val="%1.%2"/>
      <w:lvlJc w:val="left"/>
      <w:pPr>
        <w:ind w:left="576" w:hanging="576"/>
      </w:pPr>
      <w:rPr>
        <w:rFonts w:hint="default"/>
      </w:rPr>
    </w:lvl>
    <w:lvl w:ilvl="2">
      <w:start w:val="1"/>
      <w:numFmt w:val="decimal"/>
      <w:pStyle w:val="Balk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78F0D44"/>
    <w:multiLevelType w:val="hybridMultilevel"/>
    <w:tmpl w:val="153E2BC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B7D3B26"/>
    <w:multiLevelType w:val="hybridMultilevel"/>
    <w:tmpl w:val="C49A02C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C470756"/>
    <w:multiLevelType w:val="hybridMultilevel"/>
    <w:tmpl w:val="5AAC0090"/>
    <w:lvl w:ilvl="0" w:tplc="05C4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B9065F"/>
    <w:multiLevelType w:val="hybridMultilevel"/>
    <w:tmpl w:val="3E64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4729D4"/>
    <w:multiLevelType w:val="hybridMultilevel"/>
    <w:tmpl w:val="E294C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C641E1"/>
    <w:multiLevelType w:val="multilevel"/>
    <w:tmpl w:val="E294CE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734D09"/>
    <w:multiLevelType w:val="multilevel"/>
    <w:tmpl w:val="B666E0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F0D15CB"/>
    <w:multiLevelType w:val="hybridMultilevel"/>
    <w:tmpl w:val="8AF8AFB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748E344D"/>
    <w:multiLevelType w:val="hybridMultilevel"/>
    <w:tmpl w:val="7B7CEBC8"/>
    <w:lvl w:ilvl="0" w:tplc="041F000F">
      <w:start w:val="1"/>
      <w:numFmt w:val="decimal"/>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5" w15:restartNumberingAfterBreak="0">
    <w:nsid w:val="76626A88"/>
    <w:multiLevelType w:val="hybridMultilevel"/>
    <w:tmpl w:val="83CE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AC2FA0"/>
    <w:multiLevelType w:val="multilevel"/>
    <w:tmpl w:val="7F321A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B7B5E6B"/>
    <w:multiLevelType w:val="hybridMultilevel"/>
    <w:tmpl w:val="0540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A41CBC"/>
    <w:multiLevelType w:val="hybridMultilevel"/>
    <w:tmpl w:val="3264AF6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4"/>
  </w:num>
  <w:num w:numId="4">
    <w:abstractNumId w:val="8"/>
  </w:num>
  <w:num w:numId="5">
    <w:abstractNumId w:val="8"/>
  </w:num>
  <w:num w:numId="6">
    <w:abstractNumId w:val="2"/>
  </w:num>
  <w:num w:numId="7">
    <w:abstractNumId w:val="4"/>
  </w:num>
  <w:num w:numId="8">
    <w:abstractNumId w:val="22"/>
  </w:num>
  <w:num w:numId="9">
    <w:abstractNumId w:val="22"/>
  </w:num>
  <w:num w:numId="10">
    <w:abstractNumId w:val="22"/>
  </w:num>
  <w:num w:numId="11">
    <w:abstractNumId w:val="9"/>
  </w:num>
  <w:num w:numId="12">
    <w:abstractNumId w:val="9"/>
  </w:num>
  <w:num w:numId="13">
    <w:abstractNumId w:val="14"/>
  </w:num>
  <w:num w:numId="14">
    <w:abstractNumId w:val="14"/>
  </w:num>
  <w:num w:numId="15">
    <w:abstractNumId w:val="11"/>
  </w:num>
  <w:num w:numId="16">
    <w:abstractNumId w:val="17"/>
  </w:num>
  <w:num w:numId="17">
    <w:abstractNumId w:val="20"/>
  </w:num>
  <w:num w:numId="18">
    <w:abstractNumId w:val="13"/>
  </w:num>
  <w:num w:numId="19">
    <w:abstractNumId w:val="19"/>
  </w:num>
  <w:num w:numId="20">
    <w:abstractNumId w:val="26"/>
  </w:num>
  <w:num w:numId="21">
    <w:abstractNumId w:val="21"/>
  </w:num>
  <w:num w:numId="22">
    <w:abstractNumId w:val="0"/>
  </w:num>
  <w:num w:numId="23">
    <w:abstractNumId w:val="3"/>
  </w:num>
  <w:num w:numId="24">
    <w:abstractNumId w:val="18"/>
  </w:num>
  <w:num w:numId="25">
    <w:abstractNumId w:val="25"/>
  </w:num>
  <w:num w:numId="26">
    <w:abstractNumId w:val="27"/>
  </w:num>
  <w:num w:numId="27">
    <w:abstractNumId w:val="24"/>
  </w:num>
  <w:num w:numId="28">
    <w:abstractNumId w:val="15"/>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num>
  <w:num w:numId="32">
    <w:abstractNumId w:val="16"/>
  </w:num>
  <w:num w:numId="33">
    <w:abstractNumId w:val="7"/>
  </w:num>
  <w:num w:numId="34">
    <w:abstractNumId w:val="12"/>
  </w:num>
  <w:num w:numId="35">
    <w:abstractNumId w:val="5"/>
  </w:num>
  <w:num w:numId="36">
    <w:abstractNumId w:val="6"/>
  </w:num>
  <w:num w:numId="37">
    <w:abstractNumId w:val="23"/>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BD"/>
    <w:rsid w:val="000006E6"/>
    <w:rsid w:val="0002569F"/>
    <w:rsid w:val="00026DF2"/>
    <w:rsid w:val="0007474B"/>
    <w:rsid w:val="00091A53"/>
    <w:rsid w:val="000941D5"/>
    <w:rsid w:val="000C4F34"/>
    <w:rsid w:val="000C4FBC"/>
    <w:rsid w:val="000C7D14"/>
    <w:rsid w:val="000F2129"/>
    <w:rsid w:val="00110241"/>
    <w:rsid w:val="001660BD"/>
    <w:rsid w:val="001843CC"/>
    <w:rsid w:val="001B6915"/>
    <w:rsid w:val="002137DE"/>
    <w:rsid w:val="0025087F"/>
    <w:rsid w:val="00262330"/>
    <w:rsid w:val="002727E9"/>
    <w:rsid w:val="002814CD"/>
    <w:rsid w:val="002E3B52"/>
    <w:rsid w:val="002F0943"/>
    <w:rsid w:val="002F28E5"/>
    <w:rsid w:val="003662E8"/>
    <w:rsid w:val="003A21EE"/>
    <w:rsid w:val="003D130F"/>
    <w:rsid w:val="003E73E0"/>
    <w:rsid w:val="003F54A2"/>
    <w:rsid w:val="00405546"/>
    <w:rsid w:val="0041783B"/>
    <w:rsid w:val="004919A2"/>
    <w:rsid w:val="004B7B09"/>
    <w:rsid w:val="00592FFE"/>
    <w:rsid w:val="005975E1"/>
    <w:rsid w:val="005C5519"/>
    <w:rsid w:val="005D26A8"/>
    <w:rsid w:val="005E0110"/>
    <w:rsid w:val="006061F9"/>
    <w:rsid w:val="006650BD"/>
    <w:rsid w:val="006A0BFB"/>
    <w:rsid w:val="006E0989"/>
    <w:rsid w:val="00706CD0"/>
    <w:rsid w:val="00720EB1"/>
    <w:rsid w:val="00775B10"/>
    <w:rsid w:val="007B045E"/>
    <w:rsid w:val="007C2479"/>
    <w:rsid w:val="007E224F"/>
    <w:rsid w:val="007E7418"/>
    <w:rsid w:val="00847FDF"/>
    <w:rsid w:val="008757FC"/>
    <w:rsid w:val="0087695D"/>
    <w:rsid w:val="00877321"/>
    <w:rsid w:val="008912D5"/>
    <w:rsid w:val="008A6EFB"/>
    <w:rsid w:val="008B1C59"/>
    <w:rsid w:val="008D5B28"/>
    <w:rsid w:val="008D6E7F"/>
    <w:rsid w:val="008E6D62"/>
    <w:rsid w:val="009140A5"/>
    <w:rsid w:val="00941C3D"/>
    <w:rsid w:val="00950583"/>
    <w:rsid w:val="00960916"/>
    <w:rsid w:val="00971688"/>
    <w:rsid w:val="00983932"/>
    <w:rsid w:val="00996BF5"/>
    <w:rsid w:val="00997DD7"/>
    <w:rsid w:val="009A0B97"/>
    <w:rsid w:val="009B7655"/>
    <w:rsid w:val="009D076E"/>
    <w:rsid w:val="00A37155"/>
    <w:rsid w:val="00A40E9C"/>
    <w:rsid w:val="00A97E6F"/>
    <w:rsid w:val="00B774EE"/>
    <w:rsid w:val="00B86AEB"/>
    <w:rsid w:val="00B96E0B"/>
    <w:rsid w:val="00BC5A77"/>
    <w:rsid w:val="00BE0C40"/>
    <w:rsid w:val="00C50038"/>
    <w:rsid w:val="00C55581"/>
    <w:rsid w:val="00C83F06"/>
    <w:rsid w:val="00CD7225"/>
    <w:rsid w:val="00D031D9"/>
    <w:rsid w:val="00D8003C"/>
    <w:rsid w:val="00DD055E"/>
    <w:rsid w:val="00DF20C8"/>
    <w:rsid w:val="00DF4B3F"/>
    <w:rsid w:val="00E32B35"/>
    <w:rsid w:val="00EA20B2"/>
    <w:rsid w:val="00EA2630"/>
    <w:rsid w:val="00EB12CE"/>
    <w:rsid w:val="00EC3701"/>
    <w:rsid w:val="00ED3E5A"/>
    <w:rsid w:val="00ED4765"/>
    <w:rsid w:val="00F21BCE"/>
    <w:rsid w:val="00F62884"/>
    <w:rsid w:val="00F656FC"/>
    <w:rsid w:val="00F75665"/>
    <w:rsid w:val="00FE22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E3162F"/>
  <w14:defaultImageDpi w14:val="300"/>
  <w15:docId w15:val="{C17EE854-02AD-4810-88EF-1F85B2EAF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Verdana" w:eastAsiaTheme="minorEastAsia" w:hAnsi="Verdana" w:cstheme="minorBidi"/>
        <w:sz w:val="18"/>
        <w:szCs w:val="1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3CC"/>
    <w:pPr>
      <w:spacing w:after="200" w:line="240" w:lineRule="exact"/>
    </w:pPr>
  </w:style>
  <w:style w:type="paragraph" w:styleId="Balk1">
    <w:name w:val="heading 1"/>
    <w:basedOn w:val="Normal"/>
    <w:next w:val="Normal"/>
    <w:link w:val="Balk1Char"/>
    <w:autoRedefine/>
    <w:uiPriority w:val="9"/>
    <w:qFormat/>
    <w:rsid w:val="00ED3E5A"/>
    <w:pPr>
      <w:keepNext/>
      <w:keepLines/>
      <w:numPr>
        <w:numId w:val="13"/>
      </w:numPr>
      <w:spacing w:before="480"/>
      <w:outlineLvl w:val="0"/>
    </w:pPr>
    <w:rPr>
      <w:rFonts w:ascii="Tahoma" w:eastAsiaTheme="majorEastAsia" w:hAnsi="Tahoma" w:cstheme="majorBidi"/>
      <w:b/>
      <w:bCs/>
      <w:sz w:val="24"/>
    </w:rPr>
  </w:style>
  <w:style w:type="paragraph" w:styleId="Balk2">
    <w:name w:val="heading 2"/>
    <w:basedOn w:val="Balk1"/>
    <w:next w:val="Normal"/>
    <w:link w:val="Balk2Char"/>
    <w:uiPriority w:val="9"/>
    <w:unhideWhenUsed/>
    <w:qFormat/>
    <w:rsid w:val="0025087F"/>
    <w:pPr>
      <w:numPr>
        <w:ilvl w:val="1"/>
      </w:numPr>
      <w:spacing w:before="200" w:line="276" w:lineRule="auto"/>
      <w:outlineLvl w:val="1"/>
    </w:pPr>
    <w:rPr>
      <w:rFonts w:cs="Arial"/>
      <w:bCs w:val="0"/>
      <w:sz w:val="20"/>
      <w:szCs w:val="26"/>
    </w:rPr>
  </w:style>
  <w:style w:type="paragraph" w:styleId="Balk3">
    <w:name w:val="heading 3"/>
    <w:basedOn w:val="Balk2"/>
    <w:next w:val="Normal"/>
    <w:link w:val="Balk3Char"/>
    <w:autoRedefine/>
    <w:uiPriority w:val="9"/>
    <w:unhideWhenUsed/>
    <w:qFormat/>
    <w:rsid w:val="00ED3E5A"/>
    <w:pPr>
      <w:numPr>
        <w:ilvl w:val="2"/>
      </w:numPr>
      <w:outlineLvl w:val="2"/>
    </w:pPr>
    <w:rPr>
      <w:rFonts w:cstheme="majorBidi"/>
      <w:bCs/>
      <w:noProof/>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25087F"/>
    <w:rPr>
      <w:rFonts w:ascii="Tahoma" w:eastAsiaTheme="majorEastAsia" w:hAnsi="Tahoma" w:cs="Arial"/>
      <w:b/>
      <w:noProof/>
      <w:sz w:val="20"/>
      <w:szCs w:val="26"/>
      <w:lang w:val="tr-TR"/>
    </w:rPr>
  </w:style>
  <w:style w:type="character" w:customStyle="1" w:styleId="Balk1Char">
    <w:name w:val="Başlık 1 Char"/>
    <w:basedOn w:val="VarsaylanParagrafYazTipi"/>
    <w:link w:val="Balk1"/>
    <w:uiPriority w:val="9"/>
    <w:rsid w:val="00ED3E5A"/>
    <w:rPr>
      <w:rFonts w:ascii="Tahoma" w:eastAsiaTheme="majorEastAsia" w:hAnsi="Tahoma" w:cstheme="majorBidi"/>
      <w:b/>
      <w:bCs/>
      <w:sz w:val="24"/>
    </w:rPr>
  </w:style>
  <w:style w:type="paragraph" w:styleId="AralkYok">
    <w:name w:val="No Spacing"/>
    <w:uiPriority w:val="1"/>
    <w:qFormat/>
    <w:rsid w:val="007E7418"/>
    <w:rPr>
      <w:rFonts w:ascii="Arial" w:hAnsi="Arial"/>
      <w:noProof/>
      <w:sz w:val="22"/>
      <w:lang w:val="tr-TR"/>
    </w:rPr>
  </w:style>
  <w:style w:type="character" w:customStyle="1" w:styleId="Balk3Char">
    <w:name w:val="Başlık 3 Char"/>
    <w:basedOn w:val="VarsaylanParagrafYazTipi"/>
    <w:link w:val="Balk3"/>
    <w:uiPriority w:val="9"/>
    <w:rsid w:val="00ED3E5A"/>
    <w:rPr>
      <w:rFonts w:ascii="Tahoma" w:eastAsiaTheme="majorEastAsia" w:hAnsi="Tahoma" w:cstheme="majorBidi"/>
      <w:b/>
      <w:bCs/>
      <w:noProof/>
      <w:sz w:val="20"/>
      <w:szCs w:val="20"/>
    </w:rPr>
  </w:style>
  <w:style w:type="paragraph" w:customStyle="1" w:styleId="SubtitleItalic">
    <w:name w:val="Subtitle Italic"/>
    <w:next w:val="GvdeMetni"/>
    <w:rsid w:val="0025087F"/>
    <w:pPr>
      <w:spacing w:after="200" w:line="320" w:lineRule="exact"/>
    </w:pPr>
    <w:rPr>
      <w:rFonts w:ascii="Tahoma" w:eastAsia="Times New Roman" w:hAnsi="Tahoma" w:cs="Times New Roman"/>
      <w:i/>
      <w:color w:val="808080"/>
      <w:spacing w:val="20"/>
      <w:kern w:val="28"/>
      <w:sz w:val="28"/>
      <w:szCs w:val="40"/>
    </w:rPr>
  </w:style>
  <w:style w:type="paragraph" w:customStyle="1" w:styleId="TitleCover">
    <w:name w:val="Title Cover"/>
    <w:basedOn w:val="Normal"/>
    <w:next w:val="SubtitleItalic"/>
    <w:link w:val="TitleCoverChar"/>
    <w:rsid w:val="0025087F"/>
    <w:pPr>
      <w:keepNext/>
      <w:keepLines/>
      <w:spacing w:before="1600" w:line="600" w:lineRule="exact"/>
    </w:pPr>
    <w:rPr>
      <w:rFonts w:eastAsia="Times New Roman" w:cs="Times New Roman"/>
      <w:b/>
      <w:spacing w:val="20"/>
      <w:kern w:val="28"/>
      <w:sz w:val="60"/>
      <w:szCs w:val="72"/>
    </w:rPr>
  </w:style>
  <w:style w:type="character" w:customStyle="1" w:styleId="TitleCoverChar">
    <w:name w:val="Title Cover Char"/>
    <w:basedOn w:val="VarsaylanParagrafYazTipi"/>
    <w:link w:val="TitleCover"/>
    <w:rsid w:val="0025087F"/>
    <w:rPr>
      <w:rFonts w:ascii="Verdana" w:eastAsia="Times New Roman" w:hAnsi="Verdana" w:cs="Times New Roman"/>
      <w:b/>
      <w:spacing w:val="20"/>
      <w:kern w:val="28"/>
      <w:sz w:val="60"/>
      <w:szCs w:val="72"/>
    </w:rPr>
  </w:style>
  <w:style w:type="paragraph" w:styleId="AltBilgi">
    <w:name w:val="footer"/>
    <w:basedOn w:val="Normal"/>
    <w:link w:val="AltBilgiChar"/>
    <w:rsid w:val="0025087F"/>
    <w:pPr>
      <w:tabs>
        <w:tab w:val="center" w:pos="4320"/>
        <w:tab w:val="right" w:pos="8640"/>
      </w:tabs>
    </w:pPr>
    <w:rPr>
      <w:rFonts w:eastAsia="Times New Roman" w:cs="Times New Roman"/>
      <w:sz w:val="16"/>
    </w:rPr>
  </w:style>
  <w:style w:type="character" w:customStyle="1" w:styleId="AltBilgiChar">
    <w:name w:val="Alt Bilgi Char"/>
    <w:basedOn w:val="VarsaylanParagrafYazTipi"/>
    <w:link w:val="AltBilgi"/>
    <w:rsid w:val="0025087F"/>
    <w:rPr>
      <w:rFonts w:ascii="Verdana" w:eastAsia="Times New Roman" w:hAnsi="Verdana" w:cs="Times New Roman"/>
      <w:sz w:val="16"/>
      <w:szCs w:val="20"/>
    </w:rPr>
  </w:style>
  <w:style w:type="paragraph" w:styleId="KonuBal">
    <w:name w:val="Title"/>
    <w:basedOn w:val="Normal"/>
    <w:next w:val="Normal"/>
    <w:link w:val="KonuBalChar"/>
    <w:autoRedefine/>
    <w:qFormat/>
    <w:rsid w:val="0025087F"/>
    <w:pPr>
      <w:keepNext/>
      <w:keepLines/>
      <w:spacing w:before="600" w:after="40"/>
    </w:pPr>
    <w:rPr>
      <w:rFonts w:eastAsia="Times New Roman" w:cs="Times New Roman"/>
      <w:spacing w:val="20"/>
      <w:kern w:val="28"/>
      <w:sz w:val="48"/>
      <w:szCs w:val="60"/>
    </w:rPr>
  </w:style>
  <w:style w:type="character" w:customStyle="1" w:styleId="KonuBalChar">
    <w:name w:val="Konu Başlığı Char"/>
    <w:basedOn w:val="VarsaylanParagrafYazTipi"/>
    <w:link w:val="KonuBal"/>
    <w:rsid w:val="0025087F"/>
    <w:rPr>
      <w:rFonts w:ascii="Verdana" w:eastAsia="Times New Roman" w:hAnsi="Verdana" w:cs="Times New Roman"/>
      <w:spacing w:val="20"/>
      <w:kern w:val="28"/>
      <w:sz w:val="48"/>
      <w:szCs w:val="60"/>
    </w:rPr>
  </w:style>
  <w:style w:type="paragraph" w:customStyle="1" w:styleId="CompanyName">
    <w:name w:val="Company Name"/>
    <w:basedOn w:val="Normal"/>
    <w:rsid w:val="0025087F"/>
    <w:pPr>
      <w:keepNext/>
      <w:keepLines/>
      <w:pBdr>
        <w:bottom w:val="single" w:sz="6" w:space="2" w:color="999999"/>
      </w:pBdr>
      <w:spacing w:line="220" w:lineRule="atLeast"/>
    </w:pPr>
    <w:rPr>
      <w:rFonts w:eastAsia="Times New Roman" w:cs="Times New Roman"/>
      <w:spacing w:val="10"/>
      <w:kern w:val="28"/>
      <w:sz w:val="32"/>
      <w:szCs w:val="32"/>
    </w:rPr>
  </w:style>
  <w:style w:type="character" w:styleId="SayfaNumaras">
    <w:name w:val="page number"/>
    <w:basedOn w:val="VarsaylanParagrafYazTipi"/>
    <w:rsid w:val="0025087F"/>
  </w:style>
  <w:style w:type="paragraph" w:customStyle="1" w:styleId="Author">
    <w:name w:val="Author"/>
    <w:autoRedefine/>
    <w:rsid w:val="0025087F"/>
    <w:pPr>
      <w:spacing w:before="960" w:after="240"/>
      <w:contextualSpacing/>
    </w:pPr>
    <w:rPr>
      <w:rFonts w:ascii="Tahoma" w:eastAsia="Times New Roman" w:hAnsi="Tahoma" w:cs="Times New Roman"/>
      <w:iCs/>
      <w:spacing w:val="10"/>
      <w:sz w:val="22"/>
      <w:szCs w:val="20"/>
    </w:rPr>
  </w:style>
  <w:style w:type="paragraph" w:customStyle="1" w:styleId="Jury">
    <w:name w:val="Jury"/>
    <w:qFormat/>
    <w:rsid w:val="0025087F"/>
    <w:pPr>
      <w:spacing w:before="240" w:after="240"/>
      <w:contextualSpacing/>
    </w:pPr>
    <w:rPr>
      <w:rFonts w:ascii="Tahoma" w:eastAsia="Times New Roman" w:hAnsi="Tahoma" w:cs="Times New Roman"/>
      <w:spacing w:val="20"/>
      <w:kern w:val="28"/>
      <w:sz w:val="22"/>
      <w:szCs w:val="40"/>
    </w:rPr>
  </w:style>
  <w:style w:type="paragraph" w:styleId="GvdeMetni">
    <w:name w:val="Body Text"/>
    <w:basedOn w:val="Normal"/>
    <w:link w:val="GvdeMetniChar"/>
    <w:uiPriority w:val="99"/>
    <w:unhideWhenUsed/>
    <w:rsid w:val="0025087F"/>
    <w:pPr>
      <w:spacing w:after="120"/>
    </w:pPr>
  </w:style>
  <w:style w:type="character" w:customStyle="1" w:styleId="GvdeMetniChar">
    <w:name w:val="Gövde Metni Char"/>
    <w:basedOn w:val="VarsaylanParagrafYazTipi"/>
    <w:link w:val="GvdeMetni"/>
    <w:uiPriority w:val="99"/>
    <w:rsid w:val="0025087F"/>
    <w:rPr>
      <w:rFonts w:ascii="Verdana" w:hAnsi="Verdana"/>
      <w:noProof/>
      <w:sz w:val="18"/>
      <w:szCs w:val="20"/>
      <w:lang w:val="tr-TR"/>
    </w:rPr>
  </w:style>
  <w:style w:type="paragraph" w:styleId="T1">
    <w:name w:val="toc 1"/>
    <w:basedOn w:val="Normal"/>
    <w:next w:val="Normal"/>
    <w:autoRedefine/>
    <w:uiPriority w:val="39"/>
    <w:unhideWhenUsed/>
    <w:rsid w:val="0025087F"/>
    <w:pPr>
      <w:spacing w:before="120"/>
    </w:pPr>
    <w:rPr>
      <w:rFonts w:asciiTheme="minorHAnsi" w:hAnsiTheme="minorHAnsi"/>
      <w:b/>
      <w:sz w:val="24"/>
      <w:szCs w:val="24"/>
    </w:rPr>
  </w:style>
  <w:style w:type="paragraph" w:styleId="T2">
    <w:name w:val="toc 2"/>
    <w:basedOn w:val="Normal"/>
    <w:next w:val="Normal"/>
    <w:autoRedefine/>
    <w:uiPriority w:val="39"/>
    <w:unhideWhenUsed/>
    <w:rsid w:val="0025087F"/>
    <w:pPr>
      <w:ind w:left="180"/>
    </w:pPr>
    <w:rPr>
      <w:rFonts w:asciiTheme="minorHAnsi" w:hAnsiTheme="minorHAnsi"/>
      <w:b/>
      <w:sz w:val="22"/>
      <w:szCs w:val="22"/>
    </w:rPr>
  </w:style>
  <w:style w:type="paragraph" w:styleId="T3">
    <w:name w:val="toc 3"/>
    <w:basedOn w:val="Normal"/>
    <w:next w:val="Normal"/>
    <w:autoRedefine/>
    <w:uiPriority w:val="39"/>
    <w:unhideWhenUsed/>
    <w:rsid w:val="00405546"/>
    <w:pPr>
      <w:tabs>
        <w:tab w:val="left" w:pos="1056"/>
        <w:tab w:val="right" w:leader="dot" w:pos="8290"/>
      </w:tabs>
      <w:spacing w:after="0"/>
      <w:ind w:left="357"/>
    </w:pPr>
    <w:rPr>
      <w:rFonts w:asciiTheme="minorHAnsi" w:hAnsiTheme="minorHAnsi"/>
      <w:sz w:val="22"/>
      <w:szCs w:val="22"/>
    </w:rPr>
  </w:style>
  <w:style w:type="paragraph" w:styleId="T4">
    <w:name w:val="toc 4"/>
    <w:basedOn w:val="Normal"/>
    <w:next w:val="Normal"/>
    <w:autoRedefine/>
    <w:uiPriority w:val="39"/>
    <w:unhideWhenUsed/>
    <w:rsid w:val="0025087F"/>
    <w:pPr>
      <w:ind w:left="540"/>
    </w:pPr>
    <w:rPr>
      <w:rFonts w:asciiTheme="minorHAnsi" w:hAnsiTheme="minorHAnsi"/>
      <w:sz w:val="20"/>
    </w:rPr>
  </w:style>
  <w:style w:type="paragraph" w:styleId="T5">
    <w:name w:val="toc 5"/>
    <w:basedOn w:val="Normal"/>
    <w:next w:val="Normal"/>
    <w:autoRedefine/>
    <w:uiPriority w:val="39"/>
    <w:unhideWhenUsed/>
    <w:rsid w:val="0025087F"/>
    <w:pPr>
      <w:ind w:left="720"/>
    </w:pPr>
    <w:rPr>
      <w:rFonts w:asciiTheme="minorHAnsi" w:hAnsiTheme="minorHAnsi"/>
      <w:sz w:val="20"/>
    </w:rPr>
  </w:style>
  <w:style w:type="paragraph" w:styleId="T6">
    <w:name w:val="toc 6"/>
    <w:basedOn w:val="Normal"/>
    <w:next w:val="Normal"/>
    <w:autoRedefine/>
    <w:uiPriority w:val="39"/>
    <w:unhideWhenUsed/>
    <w:rsid w:val="0025087F"/>
    <w:pPr>
      <w:ind w:left="900"/>
    </w:pPr>
    <w:rPr>
      <w:rFonts w:asciiTheme="minorHAnsi" w:hAnsiTheme="minorHAnsi"/>
      <w:sz w:val="20"/>
    </w:rPr>
  </w:style>
  <w:style w:type="paragraph" w:styleId="T7">
    <w:name w:val="toc 7"/>
    <w:basedOn w:val="Normal"/>
    <w:next w:val="Normal"/>
    <w:autoRedefine/>
    <w:uiPriority w:val="39"/>
    <w:unhideWhenUsed/>
    <w:rsid w:val="0025087F"/>
    <w:pPr>
      <w:ind w:left="1080"/>
    </w:pPr>
    <w:rPr>
      <w:rFonts w:asciiTheme="minorHAnsi" w:hAnsiTheme="minorHAnsi"/>
      <w:sz w:val="20"/>
    </w:rPr>
  </w:style>
  <w:style w:type="paragraph" w:styleId="T8">
    <w:name w:val="toc 8"/>
    <w:basedOn w:val="Normal"/>
    <w:next w:val="Normal"/>
    <w:autoRedefine/>
    <w:uiPriority w:val="39"/>
    <w:unhideWhenUsed/>
    <w:rsid w:val="0025087F"/>
    <w:pPr>
      <w:ind w:left="1260"/>
    </w:pPr>
    <w:rPr>
      <w:rFonts w:asciiTheme="minorHAnsi" w:hAnsiTheme="minorHAnsi"/>
      <w:sz w:val="20"/>
    </w:rPr>
  </w:style>
  <w:style w:type="paragraph" w:styleId="T9">
    <w:name w:val="toc 9"/>
    <w:basedOn w:val="Normal"/>
    <w:next w:val="Normal"/>
    <w:autoRedefine/>
    <w:uiPriority w:val="39"/>
    <w:unhideWhenUsed/>
    <w:rsid w:val="0025087F"/>
    <w:pPr>
      <w:ind w:left="1440"/>
    </w:pPr>
    <w:rPr>
      <w:rFonts w:asciiTheme="minorHAnsi" w:hAnsiTheme="minorHAnsi"/>
      <w:sz w:val="20"/>
    </w:rPr>
  </w:style>
  <w:style w:type="paragraph" w:customStyle="1" w:styleId="ListReference">
    <w:name w:val="List Reference"/>
    <w:basedOn w:val="ListeNumaras"/>
    <w:next w:val="GvdeMetni"/>
    <w:autoRedefine/>
    <w:rsid w:val="00026DF2"/>
    <w:pPr>
      <w:spacing w:after="120"/>
      <w:contextualSpacing w:val="0"/>
    </w:pPr>
    <w:rPr>
      <w:rFonts w:ascii="Tahoma" w:eastAsia="Times New Roman" w:hAnsi="Tahoma" w:cs="Times New Roman"/>
      <w:spacing w:val="10"/>
      <w:sz w:val="16"/>
    </w:rPr>
  </w:style>
  <w:style w:type="paragraph" w:styleId="ListeNumaras">
    <w:name w:val="List Number"/>
    <w:basedOn w:val="Normal"/>
    <w:uiPriority w:val="99"/>
    <w:unhideWhenUsed/>
    <w:rsid w:val="00026DF2"/>
    <w:pPr>
      <w:ind w:left="720" w:hanging="360"/>
      <w:contextualSpacing/>
    </w:pPr>
  </w:style>
  <w:style w:type="paragraph" w:styleId="BalonMetni">
    <w:name w:val="Balloon Text"/>
    <w:basedOn w:val="Normal"/>
    <w:link w:val="BalonMetniChar"/>
    <w:uiPriority w:val="99"/>
    <w:semiHidden/>
    <w:unhideWhenUsed/>
    <w:rsid w:val="00CD7225"/>
    <w:rPr>
      <w:rFonts w:ascii="Lucida Grande" w:hAnsi="Lucida Grande" w:cs="Lucida Grande"/>
    </w:rPr>
  </w:style>
  <w:style w:type="character" w:customStyle="1" w:styleId="BalonMetniChar">
    <w:name w:val="Balon Metni Char"/>
    <w:basedOn w:val="VarsaylanParagrafYazTipi"/>
    <w:link w:val="BalonMetni"/>
    <w:uiPriority w:val="99"/>
    <w:semiHidden/>
    <w:rsid w:val="00CD7225"/>
    <w:rPr>
      <w:rFonts w:ascii="Lucida Grande" w:hAnsi="Lucida Grande" w:cs="Lucida Grande"/>
      <w:noProof/>
      <w:sz w:val="18"/>
      <w:szCs w:val="18"/>
      <w:lang w:val="tr-TR"/>
    </w:rPr>
  </w:style>
  <w:style w:type="paragraph" w:styleId="ResimYazs">
    <w:name w:val="caption"/>
    <w:basedOn w:val="Normal"/>
    <w:next w:val="Normal"/>
    <w:autoRedefine/>
    <w:unhideWhenUsed/>
    <w:qFormat/>
    <w:rsid w:val="001843CC"/>
    <w:pPr>
      <w:jc w:val="center"/>
    </w:pPr>
    <w:rPr>
      <w:bCs/>
    </w:rPr>
  </w:style>
  <w:style w:type="paragraph" w:styleId="ListeMaddemi">
    <w:name w:val="List Bullet"/>
    <w:basedOn w:val="Normal"/>
    <w:autoRedefine/>
    <w:rsid w:val="001843CC"/>
    <w:pPr>
      <w:numPr>
        <w:numId w:val="17"/>
      </w:numPr>
      <w:spacing w:after="120"/>
    </w:pPr>
    <w:rPr>
      <w:rFonts w:eastAsia="Times New Roman" w:cs="Times New Roman"/>
      <w:spacing w:val="10"/>
      <w:sz w:val="16"/>
      <w:szCs w:val="20"/>
    </w:rPr>
  </w:style>
  <w:style w:type="paragraph" w:customStyle="1" w:styleId="CodeSegment">
    <w:name w:val="Code Segment"/>
    <w:basedOn w:val="GvdeMetni"/>
    <w:autoRedefine/>
    <w:rsid w:val="001843CC"/>
    <w:pPr>
      <w:spacing w:after="200"/>
      <w:ind w:left="360"/>
      <w:contextualSpacing/>
    </w:pPr>
    <w:rPr>
      <w:rFonts w:ascii="Courier New" w:eastAsia="Times New Roman" w:hAnsi="Courier New" w:cs="Times New Roman"/>
      <w:spacing w:val="10"/>
      <w:szCs w:val="20"/>
    </w:rPr>
  </w:style>
  <w:style w:type="character" w:customStyle="1" w:styleId="CodeInlined">
    <w:name w:val="Code Inlined"/>
    <w:basedOn w:val="VarsaylanParagrafYazTipi"/>
    <w:qFormat/>
    <w:rsid w:val="001843CC"/>
    <w:rPr>
      <w:rFonts w:ascii="Courier New" w:hAnsi="Courier New"/>
      <w:sz w:val="18"/>
    </w:rPr>
  </w:style>
  <w:style w:type="paragraph" w:customStyle="1" w:styleId="TableTextBold">
    <w:name w:val="Table Text Bold"/>
    <w:autoRedefine/>
    <w:rsid w:val="001843CC"/>
    <w:rPr>
      <w:rFonts w:ascii="Tahoma" w:eastAsia="Times New Roman" w:hAnsi="Tahoma" w:cs="Times New Roman"/>
      <w:b/>
      <w:spacing w:val="6"/>
      <w:szCs w:val="16"/>
    </w:rPr>
  </w:style>
  <w:style w:type="paragraph" w:customStyle="1" w:styleId="TableText">
    <w:name w:val="Table Text"/>
    <w:autoRedefine/>
    <w:rsid w:val="001843CC"/>
    <w:pPr>
      <w:spacing w:before="40" w:line="200" w:lineRule="atLeast"/>
    </w:pPr>
    <w:rPr>
      <w:rFonts w:ascii="Tahoma" w:eastAsia="Times New Roman" w:hAnsi="Tahoma" w:cs="Times New Roman"/>
      <w:spacing w:val="6"/>
      <w:szCs w:val="16"/>
    </w:rPr>
  </w:style>
  <w:style w:type="paragraph" w:styleId="stBilgi">
    <w:name w:val="header"/>
    <w:basedOn w:val="Normal"/>
    <w:link w:val="stBilgiChar"/>
    <w:uiPriority w:val="99"/>
    <w:unhideWhenUsed/>
    <w:rsid w:val="00405546"/>
    <w:pPr>
      <w:tabs>
        <w:tab w:val="center" w:pos="4320"/>
        <w:tab w:val="right" w:pos="8640"/>
      </w:tabs>
      <w:spacing w:after="0" w:line="240" w:lineRule="auto"/>
    </w:pPr>
  </w:style>
  <w:style w:type="character" w:customStyle="1" w:styleId="stBilgiChar">
    <w:name w:val="Üst Bilgi Char"/>
    <w:basedOn w:val="VarsaylanParagrafYazTipi"/>
    <w:link w:val="stBilgi"/>
    <w:uiPriority w:val="99"/>
    <w:rsid w:val="00405546"/>
  </w:style>
  <w:style w:type="table" w:styleId="TabloKlavuzu">
    <w:name w:val="Table Grid"/>
    <w:basedOn w:val="NormalTablo"/>
    <w:uiPriority w:val="39"/>
    <w:rsid w:val="00DF4B3F"/>
    <w:rPr>
      <w:rFonts w:asciiTheme="minorHAnsi" w:eastAsia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0006E6"/>
    <w:pPr>
      <w:ind w:left="720"/>
      <w:contextualSpacing/>
    </w:pPr>
  </w:style>
  <w:style w:type="paragraph" w:styleId="TBal">
    <w:name w:val="TOC Heading"/>
    <w:basedOn w:val="Balk1"/>
    <w:next w:val="Normal"/>
    <w:uiPriority w:val="39"/>
    <w:unhideWhenUsed/>
    <w:qFormat/>
    <w:rsid w:val="0041783B"/>
    <w:pPr>
      <w:numPr>
        <w:numId w:val="0"/>
      </w:numPr>
      <w:spacing w:before="240" w:after="0" w:line="259" w:lineRule="auto"/>
      <w:outlineLvl w:val="9"/>
    </w:pPr>
    <w:rPr>
      <w:rFonts w:asciiTheme="majorHAnsi" w:hAnsiTheme="majorHAnsi"/>
      <w:b w:val="0"/>
      <w:bCs w:val="0"/>
      <w:color w:val="365F91" w:themeColor="accent1" w:themeShade="BF"/>
      <w:sz w:val="32"/>
      <w:szCs w:val="32"/>
      <w:lang w:val="tr-TR" w:eastAsia="tr-TR"/>
    </w:rPr>
  </w:style>
  <w:style w:type="character" w:styleId="Kpr">
    <w:name w:val="Hyperlink"/>
    <w:basedOn w:val="VarsaylanParagrafYazTipi"/>
    <w:uiPriority w:val="99"/>
    <w:unhideWhenUsed/>
    <w:rsid w:val="0041783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67745">
      <w:bodyDiv w:val="1"/>
      <w:marLeft w:val="0"/>
      <w:marRight w:val="0"/>
      <w:marTop w:val="0"/>
      <w:marBottom w:val="0"/>
      <w:divBdr>
        <w:top w:val="none" w:sz="0" w:space="0" w:color="auto"/>
        <w:left w:val="none" w:sz="0" w:space="0" w:color="auto"/>
        <w:bottom w:val="none" w:sz="0" w:space="0" w:color="auto"/>
        <w:right w:val="none" w:sz="0" w:space="0" w:color="auto"/>
      </w:divBdr>
    </w:div>
    <w:div w:id="942229244">
      <w:bodyDiv w:val="1"/>
      <w:marLeft w:val="0"/>
      <w:marRight w:val="0"/>
      <w:marTop w:val="0"/>
      <w:marBottom w:val="0"/>
      <w:divBdr>
        <w:top w:val="none" w:sz="0" w:space="0" w:color="auto"/>
        <w:left w:val="none" w:sz="0" w:space="0" w:color="auto"/>
        <w:bottom w:val="none" w:sz="0" w:space="0" w:color="auto"/>
        <w:right w:val="none" w:sz="0" w:space="0" w:color="auto"/>
      </w:divBdr>
    </w:div>
    <w:div w:id="1240167564">
      <w:bodyDiv w:val="1"/>
      <w:marLeft w:val="0"/>
      <w:marRight w:val="0"/>
      <w:marTop w:val="0"/>
      <w:marBottom w:val="0"/>
      <w:divBdr>
        <w:top w:val="none" w:sz="0" w:space="0" w:color="auto"/>
        <w:left w:val="none" w:sz="0" w:space="0" w:color="auto"/>
        <w:bottom w:val="none" w:sz="0" w:space="0" w:color="auto"/>
        <w:right w:val="none" w:sz="0" w:space="0" w:color="auto"/>
      </w:divBdr>
    </w:div>
    <w:div w:id="1966694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eptun\Downloads\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F2E41-21AC-440B-B8A8-C3608CFF6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410</TotalTime>
  <Pages>16</Pages>
  <Words>2721</Words>
  <Characters>15513</Characters>
  <Application>Microsoft Office Word</Application>
  <DocSecurity>0</DocSecurity>
  <Lines>129</Lines>
  <Paragraphs>36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Bilkent</Company>
  <LinksUpToDate>false</LinksUpToDate>
  <CharactersWithSpaces>18198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hakan tekin</dc:creator>
  <cp:keywords/>
  <dc:description/>
  <cp:lastModifiedBy>Dogukan TERZI</cp:lastModifiedBy>
  <cp:revision>16</cp:revision>
  <dcterms:created xsi:type="dcterms:W3CDTF">2020-11-22T07:03:00Z</dcterms:created>
  <dcterms:modified xsi:type="dcterms:W3CDTF">2020-11-23T12:18:00Z</dcterms:modified>
</cp:coreProperties>
</file>